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35CC1C" w14:textId="3AD05F6A" w:rsidR="007F30AE" w:rsidRPr="000E7483" w:rsidRDefault="008A587F" w:rsidP="34996AAD">
      <w:pPr>
        <w:pStyle w:val="Titre"/>
        <w:tabs>
          <w:tab w:val="center" w:pos="4535"/>
          <w:tab w:val="left" w:pos="7812"/>
        </w:tabs>
        <w:ind w:left="2832"/>
        <w:jc w:val="left"/>
      </w:pPr>
      <w:r>
        <w:t>Shoot Me Up</w:t>
      </w:r>
    </w:p>
    <w:p w14:paraId="5FE41667" w14:textId="4129AF06" w:rsidR="000E7483" w:rsidRDefault="00893DE9" w:rsidP="00D275C6">
      <w:pPr>
        <w:spacing w:before="2400"/>
        <w:jc w:val="center"/>
        <w:rPr>
          <w:rFonts w:cs="Arial"/>
          <w:sz w:val="22"/>
          <w:szCs w:val="22"/>
        </w:rPr>
      </w:pPr>
      <w:r>
        <w:rPr>
          <w:rFonts w:cs="Arial"/>
          <w:noProof/>
          <w:sz w:val="22"/>
          <w:szCs w:val="22"/>
        </w:rPr>
        <w:drawing>
          <wp:inline distT="0" distB="0" distL="0" distR="0" wp14:anchorId="6F82F296" wp14:editId="3AD42478">
            <wp:extent cx="3571875" cy="254289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6446" cy="2553264"/>
                    </a:xfrm>
                    <a:prstGeom prst="rect">
                      <a:avLst/>
                    </a:prstGeom>
                    <a:noFill/>
                    <a:ln>
                      <a:noFill/>
                    </a:ln>
                  </pic:spPr>
                </pic:pic>
              </a:graphicData>
            </a:graphic>
          </wp:inline>
        </w:drawing>
      </w:r>
    </w:p>
    <w:p w14:paraId="4C3C4B27" w14:textId="60EEE899" w:rsidR="001D4577" w:rsidRPr="000E7483" w:rsidRDefault="001D4577" w:rsidP="000E7483">
      <w:pPr>
        <w:jc w:val="center"/>
      </w:pPr>
    </w:p>
    <w:p w14:paraId="401BF9EC" w14:textId="3BCFBEA4" w:rsidR="007F30AE" w:rsidRPr="000E7483" w:rsidRDefault="00893DE9" w:rsidP="000E7483">
      <w:pPr>
        <w:spacing w:before="2000"/>
        <w:jc w:val="center"/>
      </w:pPr>
      <w:r>
        <w:t>Antoine Fabre</w:t>
      </w:r>
      <w:r w:rsidR="007F30AE" w:rsidRPr="000E7483">
        <w:t xml:space="preserve"> – C</w:t>
      </w:r>
      <w:r>
        <w:t>ID2B</w:t>
      </w:r>
    </w:p>
    <w:p w14:paraId="0C4FBC03" w14:textId="64C10D28" w:rsidR="007F30AE" w:rsidRPr="000E7483" w:rsidRDefault="00893DE9" w:rsidP="000E7483">
      <w:pPr>
        <w:jc w:val="center"/>
      </w:pPr>
      <w:r>
        <w:t>ETML-Vennes</w:t>
      </w:r>
    </w:p>
    <w:p w14:paraId="69EC7A6E" w14:textId="77777777" w:rsidR="007F30AE" w:rsidRPr="000E7483" w:rsidRDefault="007F30AE" w:rsidP="000E7483">
      <w:pPr>
        <w:jc w:val="center"/>
      </w:pPr>
      <w:r w:rsidRPr="000E7483">
        <w:t>Durée</w:t>
      </w:r>
    </w:p>
    <w:p w14:paraId="3021C8C5" w14:textId="6D927B04" w:rsidR="007F30AE" w:rsidRPr="000E7483" w:rsidRDefault="00893DE9" w:rsidP="000E7483">
      <w:pPr>
        <w:jc w:val="center"/>
      </w:pPr>
      <w:proofErr w:type="spellStart"/>
      <w:r>
        <w:t>Mveng</w:t>
      </w:r>
      <w:proofErr w:type="spellEnd"/>
      <w:r w:rsidR="6219ED98">
        <w:t xml:space="preserve"> </w:t>
      </w:r>
      <w:r>
        <w:t>-</w:t>
      </w:r>
      <w:r w:rsidR="75E1511F">
        <w:t xml:space="preserve"> </w:t>
      </w:r>
      <w:proofErr w:type="spellStart"/>
      <w:r>
        <w:t>Melly</w:t>
      </w:r>
      <w:proofErr w:type="spellEnd"/>
      <w:r w:rsidR="3C3BBD79">
        <w:t xml:space="preserve"> </w:t>
      </w:r>
      <w:r>
        <w:t>-</w:t>
      </w:r>
      <w:r w:rsidR="00EE9689">
        <w:t xml:space="preserve"> </w:t>
      </w:r>
      <w:proofErr w:type="spellStart"/>
      <w:r>
        <w:t>Curchod</w:t>
      </w:r>
      <w:proofErr w:type="spellEnd"/>
    </w:p>
    <w:p w14:paraId="351CA5B9" w14:textId="77777777" w:rsidR="007F30AE" w:rsidRPr="007F30AE" w:rsidRDefault="007F30AE" w:rsidP="001764CE">
      <w:pPr>
        <w:pStyle w:val="Titre"/>
      </w:pPr>
      <w:r w:rsidRPr="00AA4393">
        <w:br w:type="page"/>
      </w:r>
      <w:r w:rsidRPr="007F30AE">
        <w:lastRenderedPageBreak/>
        <w:t>Table des matières</w:t>
      </w:r>
    </w:p>
    <w:p w14:paraId="3D8F73DA" w14:textId="0A6100D9" w:rsidR="00B90CB4"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81364795" w:history="1">
        <w:r w:rsidR="00B90CB4" w:rsidRPr="009317E4">
          <w:rPr>
            <w:rStyle w:val="Lienhypertexte"/>
            <w:noProof/>
          </w:rPr>
          <w:t>1</w:t>
        </w:r>
        <w:r w:rsidR="00B90CB4">
          <w:rPr>
            <w:rFonts w:eastAsiaTheme="minorEastAsia" w:cstheme="minorBidi"/>
            <w:b w:val="0"/>
            <w:bCs w:val="0"/>
            <w:caps w:val="0"/>
            <w:noProof/>
            <w:kern w:val="2"/>
            <w:sz w:val="22"/>
            <w:szCs w:val="22"/>
            <w14:ligatures w14:val="standardContextual"/>
          </w:rPr>
          <w:tab/>
        </w:r>
        <w:r w:rsidR="00B90CB4" w:rsidRPr="009317E4">
          <w:rPr>
            <w:rStyle w:val="Lienhypertexte"/>
            <w:noProof/>
          </w:rPr>
          <w:t>Spécifications</w:t>
        </w:r>
        <w:r w:rsidR="00B90CB4">
          <w:rPr>
            <w:noProof/>
            <w:webHidden/>
          </w:rPr>
          <w:tab/>
        </w:r>
        <w:r w:rsidR="00B90CB4">
          <w:rPr>
            <w:noProof/>
            <w:webHidden/>
          </w:rPr>
          <w:fldChar w:fldCharType="begin"/>
        </w:r>
        <w:r w:rsidR="00B90CB4">
          <w:rPr>
            <w:noProof/>
            <w:webHidden/>
          </w:rPr>
          <w:instrText xml:space="preserve"> PAGEREF _Toc181364795 \h </w:instrText>
        </w:r>
        <w:r w:rsidR="00B90CB4">
          <w:rPr>
            <w:noProof/>
            <w:webHidden/>
          </w:rPr>
        </w:r>
        <w:r w:rsidR="00B90CB4">
          <w:rPr>
            <w:noProof/>
            <w:webHidden/>
          </w:rPr>
          <w:fldChar w:fldCharType="separate"/>
        </w:r>
        <w:r w:rsidR="00B90CB4">
          <w:rPr>
            <w:noProof/>
            <w:webHidden/>
          </w:rPr>
          <w:t>3</w:t>
        </w:r>
        <w:r w:rsidR="00B90CB4">
          <w:rPr>
            <w:noProof/>
            <w:webHidden/>
          </w:rPr>
          <w:fldChar w:fldCharType="end"/>
        </w:r>
      </w:hyperlink>
    </w:p>
    <w:p w14:paraId="435C34F5" w14:textId="37C7E875" w:rsidR="00B90CB4" w:rsidRDefault="00B90CB4">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64796" w:history="1">
        <w:r w:rsidRPr="009317E4">
          <w:rPr>
            <w:rStyle w:val="Lienhypertexte"/>
            <w:noProof/>
          </w:rPr>
          <w:t>1.1</w:t>
        </w:r>
        <w:r>
          <w:rPr>
            <w:rFonts w:eastAsiaTheme="minorEastAsia" w:cstheme="minorBidi"/>
            <w:smallCaps w:val="0"/>
            <w:noProof/>
            <w:kern w:val="2"/>
            <w:sz w:val="22"/>
            <w:szCs w:val="22"/>
            <w14:ligatures w14:val="standardContextual"/>
          </w:rPr>
          <w:tab/>
        </w:r>
        <w:r w:rsidRPr="009317E4">
          <w:rPr>
            <w:rStyle w:val="Lienhypertexte"/>
            <w:noProof/>
          </w:rPr>
          <w:t>Titre</w:t>
        </w:r>
        <w:r>
          <w:rPr>
            <w:noProof/>
            <w:webHidden/>
          </w:rPr>
          <w:tab/>
        </w:r>
        <w:r>
          <w:rPr>
            <w:noProof/>
            <w:webHidden/>
          </w:rPr>
          <w:fldChar w:fldCharType="begin"/>
        </w:r>
        <w:r>
          <w:rPr>
            <w:noProof/>
            <w:webHidden/>
          </w:rPr>
          <w:instrText xml:space="preserve"> PAGEREF _Toc181364796 \h </w:instrText>
        </w:r>
        <w:r>
          <w:rPr>
            <w:noProof/>
            <w:webHidden/>
          </w:rPr>
        </w:r>
        <w:r>
          <w:rPr>
            <w:noProof/>
            <w:webHidden/>
          </w:rPr>
          <w:fldChar w:fldCharType="separate"/>
        </w:r>
        <w:r>
          <w:rPr>
            <w:noProof/>
            <w:webHidden/>
          </w:rPr>
          <w:t>3</w:t>
        </w:r>
        <w:r>
          <w:rPr>
            <w:noProof/>
            <w:webHidden/>
          </w:rPr>
          <w:fldChar w:fldCharType="end"/>
        </w:r>
      </w:hyperlink>
    </w:p>
    <w:p w14:paraId="43686EC6" w14:textId="6001B3A8" w:rsidR="00B90CB4" w:rsidRDefault="00B90CB4">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64797" w:history="1">
        <w:r w:rsidRPr="009317E4">
          <w:rPr>
            <w:rStyle w:val="Lienhypertexte"/>
            <w:noProof/>
          </w:rPr>
          <w:t>1.2</w:t>
        </w:r>
        <w:r>
          <w:rPr>
            <w:rFonts w:eastAsiaTheme="minorEastAsia" w:cstheme="minorBidi"/>
            <w:smallCaps w:val="0"/>
            <w:noProof/>
            <w:kern w:val="2"/>
            <w:sz w:val="22"/>
            <w:szCs w:val="22"/>
            <w14:ligatures w14:val="standardContextual"/>
          </w:rPr>
          <w:tab/>
        </w:r>
        <w:r w:rsidRPr="009317E4">
          <w:rPr>
            <w:rStyle w:val="Lienhypertexte"/>
            <w:noProof/>
          </w:rPr>
          <w:t>Description</w:t>
        </w:r>
        <w:r>
          <w:rPr>
            <w:noProof/>
            <w:webHidden/>
          </w:rPr>
          <w:tab/>
        </w:r>
        <w:r>
          <w:rPr>
            <w:noProof/>
            <w:webHidden/>
          </w:rPr>
          <w:fldChar w:fldCharType="begin"/>
        </w:r>
        <w:r>
          <w:rPr>
            <w:noProof/>
            <w:webHidden/>
          </w:rPr>
          <w:instrText xml:space="preserve"> PAGEREF _Toc181364797 \h </w:instrText>
        </w:r>
        <w:r>
          <w:rPr>
            <w:noProof/>
            <w:webHidden/>
          </w:rPr>
        </w:r>
        <w:r>
          <w:rPr>
            <w:noProof/>
            <w:webHidden/>
          </w:rPr>
          <w:fldChar w:fldCharType="separate"/>
        </w:r>
        <w:r>
          <w:rPr>
            <w:noProof/>
            <w:webHidden/>
          </w:rPr>
          <w:t>3</w:t>
        </w:r>
        <w:r>
          <w:rPr>
            <w:noProof/>
            <w:webHidden/>
          </w:rPr>
          <w:fldChar w:fldCharType="end"/>
        </w:r>
      </w:hyperlink>
    </w:p>
    <w:p w14:paraId="186E7E9E" w14:textId="4C2D8F41" w:rsidR="00B90CB4" w:rsidRDefault="00B90CB4">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64798" w:history="1">
        <w:r w:rsidRPr="009317E4">
          <w:rPr>
            <w:rStyle w:val="Lienhypertexte"/>
            <w:noProof/>
          </w:rPr>
          <w:t>1.3</w:t>
        </w:r>
        <w:r>
          <w:rPr>
            <w:rFonts w:eastAsiaTheme="minorEastAsia" w:cstheme="minorBidi"/>
            <w:smallCaps w:val="0"/>
            <w:noProof/>
            <w:kern w:val="2"/>
            <w:sz w:val="22"/>
            <w:szCs w:val="22"/>
            <w14:ligatures w14:val="standardContextual"/>
          </w:rPr>
          <w:tab/>
        </w:r>
        <w:r w:rsidRPr="009317E4">
          <w:rPr>
            <w:rStyle w:val="Lienhypertexte"/>
            <w:noProof/>
          </w:rPr>
          <w:t>Matériel et logiciels à disposition</w:t>
        </w:r>
        <w:r>
          <w:rPr>
            <w:noProof/>
            <w:webHidden/>
          </w:rPr>
          <w:tab/>
        </w:r>
        <w:r>
          <w:rPr>
            <w:noProof/>
            <w:webHidden/>
          </w:rPr>
          <w:fldChar w:fldCharType="begin"/>
        </w:r>
        <w:r>
          <w:rPr>
            <w:noProof/>
            <w:webHidden/>
          </w:rPr>
          <w:instrText xml:space="preserve"> PAGEREF _Toc181364798 \h </w:instrText>
        </w:r>
        <w:r>
          <w:rPr>
            <w:noProof/>
            <w:webHidden/>
          </w:rPr>
        </w:r>
        <w:r>
          <w:rPr>
            <w:noProof/>
            <w:webHidden/>
          </w:rPr>
          <w:fldChar w:fldCharType="separate"/>
        </w:r>
        <w:r>
          <w:rPr>
            <w:noProof/>
            <w:webHidden/>
          </w:rPr>
          <w:t>3</w:t>
        </w:r>
        <w:r>
          <w:rPr>
            <w:noProof/>
            <w:webHidden/>
          </w:rPr>
          <w:fldChar w:fldCharType="end"/>
        </w:r>
      </w:hyperlink>
    </w:p>
    <w:p w14:paraId="61FC4152" w14:textId="620FA14F" w:rsidR="00B90CB4" w:rsidRDefault="00B90CB4">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64799" w:history="1">
        <w:r w:rsidRPr="009317E4">
          <w:rPr>
            <w:rStyle w:val="Lienhypertexte"/>
            <w:noProof/>
          </w:rPr>
          <w:t>1.4</w:t>
        </w:r>
        <w:r>
          <w:rPr>
            <w:rFonts w:eastAsiaTheme="minorEastAsia" w:cstheme="minorBidi"/>
            <w:smallCaps w:val="0"/>
            <w:noProof/>
            <w:kern w:val="2"/>
            <w:sz w:val="22"/>
            <w:szCs w:val="22"/>
            <w14:ligatures w14:val="standardContextual"/>
          </w:rPr>
          <w:tab/>
        </w:r>
        <w:r w:rsidRPr="009317E4">
          <w:rPr>
            <w:rStyle w:val="Lienhypertexte"/>
            <w:noProof/>
          </w:rPr>
          <w:t>Prérequis</w:t>
        </w:r>
        <w:r>
          <w:rPr>
            <w:noProof/>
            <w:webHidden/>
          </w:rPr>
          <w:tab/>
        </w:r>
        <w:r>
          <w:rPr>
            <w:noProof/>
            <w:webHidden/>
          </w:rPr>
          <w:fldChar w:fldCharType="begin"/>
        </w:r>
        <w:r>
          <w:rPr>
            <w:noProof/>
            <w:webHidden/>
          </w:rPr>
          <w:instrText xml:space="preserve"> PAGEREF _Toc181364799 \h </w:instrText>
        </w:r>
        <w:r>
          <w:rPr>
            <w:noProof/>
            <w:webHidden/>
          </w:rPr>
        </w:r>
        <w:r>
          <w:rPr>
            <w:noProof/>
            <w:webHidden/>
          </w:rPr>
          <w:fldChar w:fldCharType="separate"/>
        </w:r>
        <w:r>
          <w:rPr>
            <w:noProof/>
            <w:webHidden/>
          </w:rPr>
          <w:t>3</w:t>
        </w:r>
        <w:r>
          <w:rPr>
            <w:noProof/>
            <w:webHidden/>
          </w:rPr>
          <w:fldChar w:fldCharType="end"/>
        </w:r>
      </w:hyperlink>
    </w:p>
    <w:p w14:paraId="2562E366" w14:textId="516783FB" w:rsidR="00B90CB4" w:rsidRDefault="00B90CB4">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64800" w:history="1">
        <w:r w:rsidRPr="009317E4">
          <w:rPr>
            <w:rStyle w:val="Lienhypertexte"/>
            <w:noProof/>
          </w:rPr>
          <w:t>1.5</w:t>
        </w:r>
        <w:r>
          <w:rPr>
            <w:rFonts w:eastAsiaTheme="minorEastAsia" w:cstheme="minorBidi"/>
            <w:smallCaps w:val="0"/>
            <w:noProof/>
            <w:kern w:val="2"/>
            <w:sz w:val="22"/>
            <w:szCs w:val="22"/>
            <w14:ligatures w14:val="standardContextual"/>
          </w:rPr>
          <w:tab/>
        </w:r>
        <w:r w:rsidRPr="009317E4">
          <w:rPr>
            <w:rStyle w:val="Lienhypertexte"/>
            <w:noProof/>
          </w:rPr>
          <w:t>Cahier des charges</w:t>
        </w:r>
        <w:r>
          <w:rPr>
            <w:noProof/>
            <w:webHidden/>
          </w:rPr>
          <w:tab/>
        </w:r>
        <w:r>
          <w:rPr>
            <w:noProof/>
            <w:webHidden/>
          </w:rPr>
          <w:fldChar w:fldCharType="begin"/>
        </w:r>
        <w:r>
          <w:rPr>
            <w:noProof/>
            <w:webHidden/>
          </w:rPr>
          <w:instrText xml:space="preserve"> PAGEREF _Toc181364800 \h </w:instrText>
        </w:r>
        <w:r>
          <w:rPr>
            <w:noProof/>
            <w:webHidden/>
          </w:rPr>
        </w:r>
        <w:r>
          <w:rPr>
            <w:noProof/>
            <w:webHidden/>
          </w:rPr>
          <w:fldChar w:fldCharType="separate"/>
        </w:r>
        <w:r>
          <w:rPr>
            <w:noProof/>
            <w:webHidden/>
          </w:rPr>
          <w:t>3</w:t>
        </w:r>
        <w:r>
          <w:rPr>
            <w:noProof/>
            <w:webHidden/>
          </w:rPr>
          <w:fldChar w:fldCharType="end"/>
        </w:r>
      </w:hyperlink>
    </w:p>
    <w:p w14:paraId="5DBA7627" w14:textId="34BCBB49" w:rsidR="00B90CB4" w:rsidRDefault="00B90CB4">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64801" w:history="1">
        <w:r w:rsidRPr="009317E4">
          <w:rPr>
            <w:rStyle w:val="Lienhypertexte"/>
            <w:rFonts w:ascii="Century Gothic" w:hAnsi="Century Gothic"/>
            <w:b/>
            <w:noProof/>
          </w:rPr>
          <w:t>1.5.1</w:t>
        </w:r>
        <w:r>
          <w:rPr>
            <w:rFonts w:eastAsiaTheme="minorEastAsia" w:cstheme="minorBidi"/>
            <w:i w:val="0"/>
            <w:iCs w:val="0"/>
            <w:noProof/>
            <w:kern w:val="2"/>
            <w:sz w:val="22"/>
            <w:szCs w:val="22"/>
            <w14:ligatures w14:val="standardContextual"/>
          </w:rPr>
          <w:tab/>
        </w:r>
        <w:r w:rsidRPr="009317E4">
          <w:rPr>
            <w:rStyle w:val="Lienhypertexte"/>
            <w:rFonts w:ascii="Century Gothic" w:hAnsi="Century Gothic"/>
            <w:noProof/>
          </w:rPr>
          <w:t>Gestion de projet</w:t>
        </w:r>
        <w:r>
          <w:rPr>
            <w:noProof/>
            <w:webHidden/>
          </w:rPr>
          <w:tab/>
        </w:r>
        <w:r>
          <w:rPr>
            <w:noProof/>
            <w:webHidden/>
          </w:rPr>
          <w:fldChar w:fldCharType="begin"/>
        </w:r>
        <w:r>
          <w:rPr>
            <w:noProof/>
            <w:webHidden/>
          </w:rPr>
          <w:instrText xml:space="preserve"> PAGEREF _Toc181364801 \h </w:instrText>
        </w:r>
        <w:r>
          <w:rPr>
            <w:noProof/>
            <w:webHidden/>
          </w:rPr>
        </w:r>
        <w:r>
          <w:rPr>
            <w:noProof/>
            <w:webHidden/>
          </w:rPr>
          <w:fldChar w:fldCharType="separate"/>
        </w:r>
        <w:r>
          <w:rPr>
            <w:noProof/>
            <w:webHidden/>
          </w:rPr>
          <w:t>3</w:t>
        </w:r>
        <w:r>
          <w:rPr>
            <w:noProof/>
            <w:webHidden/>
          </w:rPr>
          <w:fldChar w:fldCharType="end"/>
        </w:r>
      </w:hyperlink>
    </w:p>
    <w:p w14:paraId="5553958D" w14:textId="605E6192" w:rsidR="00B90CB4" w:rsidRDefault="00B90CB4">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64802" w:history="1">
        <w:r w:rsidRPr="009317E4">
          <w:rPr>
            <w:rStyle w:val="Lienhypertexte"/>
            <w:rFonts w:ascii="Century Gothic" w:hAnsi="Century Gothic"/>
            <w:b/>
            <w:noProof/>
          </w:rPr>
          <w:t>1.5.2</w:t>
        </w:r>
        <w:r>
          <w:rPr>
            <w:rFonts w:eastAsiaTheme="minorEastAsia" w:cstheme="minorBidi"/>
            <w:i w:val="0"/>
            <w:iCs w:val="0"/>
            <w:noProof/>
            <w:kern w:val="2"/>
            <w:sz w:val="22"/>
            <w:szCs w:val="22"/>
            <w14:ligatures w14:val="standardContextual"/>
          </w:rPr>
          <w:tab/>
        </w:r>
        <w:r w:rsidRPr="009317E4">
          <w:rPr>
            <w:rStyle w:val="Lienhypertexte"/>
            <w:rFonts w:ascii="Century Gothic" w:hAnsi="Century Gothic"/>
            <w:noProof/>
          </w:rPr>
          <w:t>Qualité</w:t>
        </w:r>
        <w:r>
          <w:rPr>
            <w:noProof/>
            <w:webHidden/>
          </w:rPr>
          <w:tab/>
        </w:r>
        <w:r>
          <w:rPr>
            <w:noProof/>
            <w:webHidden/>
          </w:rPr>
          <w:fldChar w:fldCharType="begin"/>
        </w:r>
        <w:r>
          <w:rPr>
            <w:noProof/>
            <w:webHidden/>
          </w:rPr>
          <w:instrText xml:space="preserve"> PAGEREF _Toc181364802 \h </w:instrText>
        </w:r>
        <w:r>
          <w:rPr>
            <w:noProof/>
            <w:webHidden/>
          </w:rPr>
        </w:r>
        <w:r>
          <w:rPr>
            <w:noProof/>
            <w:webHidden/>
          </w:rPr>
          <w:fldChar w:fldCharType="separate"/>
        </w:r>
        <w:r>
          <w:rPr>
            <w:noProof/>
            <w:webHidden/>
          </w:rPr>
          <w:t>3</w:t>
        </w:r>
        <w:r>
          <w:rPr>
            <w:noProof/>
            <w:webHidden/>
          </w:rPr>
          <w:fldChar w:fldCharType="end"/>
        </w:r>
      </w:hyperlink>
    </w:p>
    <w:p w14:paraId="029D24D5" w14:textId="1FC999D5" w:rsidR="00B90CB4" w:rsidRDefault="00B90CB4">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64803" w:history="1">
        <w:r w:rsidRPr="009317E4">
          <w:rPr>
            <w:rStyle w:val="Lienhypertexte"/>
            <w:rFonts w:ascii="Century Gothic" w:hAnsi="Century Gothic"/>
            <w:b/>
            <w:noProof/>
          </w:rPr>
          <w:t>1.5.3</w:t>
        </w:r>
        <w:r>
          <w:rPr>
            <w:rFonts w:eastAsiaTheme="minorEastAsia" w:cstheme="minorBidi"/>
            <w:i w:val="0"/>
            <w:iCs w:val="0"/>
            <w:noProof/>
            <w:kern w:val="2"/>
            <w:sz w:val="22"/>
            <w:szCs w:val="22"/>
            <w14:ligatures w14:val="standardContextual"/>
          </w:rPr>
          <w:tab/>
        </w:r>
        <w:r w:rsidRPr="009317E4">
          <w:rPr>
            <w:rStyle w:val="Lienhypertexte"/>
            <w:rFonts w:ascii="Century Gothic" w:hAnsi="Century Gothic"/>
            <w:noProof/>
          </w:rPr>
          <w:t>Fonctionnalités requises (du point de vue client)</w:t>
        </w:r>
        <w:r>
          <w:rPr>
            <w:noProof/>
            <w:webHidden/>
          </w:rPr>
          <w:tab/>
        </w:r>
        <w:r>
          <w:rPr>
            <w:noProof/>
            <w:webHidden/>
          </w:rPr>
          <w:fldChar w:fldCharType="begin"/>
        </w:r>
        <w:r>
          <w:rPr>
            <w:noProof/>
            <w:webHidden/>
          </w:rPr>
          <w:instrText xml:space="preserve"> PAGEREF _Toc181364803 \h </w:instrText>
        </w:r>
        <w:r>
          <w:rPr>
            <w:noProof/>
            <w:webHidden/>
          </w:rPr>
        </w:r>
        <w:r>
          <w:rPr>
            <w:noProof/>
            <w:webHidden/>
          </w:rPr>
          <w:fldChar w:fldCharType="separate"/>
        </w:r>
        <w:r>
          <w:rPr>
            <w:noProof/>
            <w:webHidden/>
          </w:rPr>
          <w:t>4</w:t>
        </w:r>
        <w:r>
          <w:rPr>
            <w:noProof/>
            <w:webHidden/>
          </w:rPr>
          <w:fldChar w:fldCharType="end"/>
        </w:r>
      </w:hyperlink>
    </w:p>
    <w:p w14:paraId="619AB45A" w14:textId="30522F45" w:rsidR="00B90CB4" w:rsidRDefault="00B90CB4">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64804" w:history="1">
        <w:r w:rsidRPr="009317E4">
          <w:rPr>
            <w:rStyle w:val="Lienhypertexte"/>
            <w:b/>
            <w:noProof/>
            <w:lang w:val="en-US"/>
          </w:rPr>
          <w:t>1.5.3.1</w:t>
        </w:r>
        <w:r>
          <w:rPr>
            <w:rFonts w:eastAsiaTheme="minorEastAsia" w:cstheme="minorBidi"/>
            <w:i w:val="0"/>
            <w:iCs w:val="0"/>
            <w:noProof/>
            <w:kern w:val="2"/>
            <w:sz w:val="22"/>
            <w:szCs w:val="22"/>
            <w14:ligatures w14:val="standardContextual"/>
          </w:rPr>
          <w:tab/>
        </w:r>
        <w:r w:rsidRPr="009317E4">
          <w:rPr>
            <w:rStyle w:val="Lienhypertexte"/>
            <w:noProof/>
            <w:lang w:val="en-US"/>
          </w:rPr>
          <w:t>Replica d’un « shoot’em up 2D », comme Space</w:t>
        </w:r>
        <w:r w:rsidRPr="009317E4">
          <w:rPr>
            <w:rStyle w:val="Lienhypertexte"/>
            <w:rFonts w:ascii="Arial" w:hAnsi="Arial" w:cs="Arial"/>
            <w:noProof/>
            <w:lang w:val="en-US"/>
          </w:rPr>
          <w:t> </w:t>
        </w:r>
        <w:r w:rsidRPr="009317E4">
          <w:rPr>
            <w:rStyle w:val="Lienhypertexte"/>
            <w:noProof/>
            <w:lang w:val="en-US"/>
          </w:rPr>
          <w:t>Invader</w:t>
        </w:r>
        <w:r>
          <w:rPr>
            <w:noProof/>
            <w:webHidden/>
          </w:rPr>
          <w:tab/>
        </w:r>
        <w:r>
          <w:rPr>
            <w:noProof/>
            <w:webHidden/>
          </w:rPr>
          <w:fldChar w:fldCharType="begin"/>
        </w:r>
        <w:r>
          <w:rPr>
            <w:noProof/>
            <w:webHidden/>
          </w:rPr>
          <w:instrText xml:space="preserve"> PAGEREF _Toc181364804 \h </w:instrText>
        </w:r>
        <w:r>
          <w:rPr>
            <w:noProof/>
            <w:webHidden/>
          </w:rPr>
        </w:r>
        <w:r>
          <w:rPr>
            <w:noProof/>
            <w:webHidden/>
          </w:rPr>
          <w:fldChar w:fldCharType="separate"/>
        </w:r>
        <w:r>
          <w:rPr>
            <w:noProof/>
            <w:webHidden/>
          </w:rPr>
          <w:t>4</w:t>
        </w:r>
        <w:r>
          <w:rPr>
            <w:noProof/>
            <w:webHidden/>
          </w:rPr>
          <w:fldChar w:fldCharType="end"/>
        </w:r>
      </w:hyperlink>
    </w:p>
    <w:p w14:paraId="0705CAA6" w14:textId="06D7A72D" w:rsidR="00B90CB4" w:rsidRDefault="00B90CB4">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64805" w:history="1">
        <w:r w:rsidRPr="009317E4">
          <w:rPr>
            <w:rStyle w:val="Lienhypertexte"/>
            <w:b/>
            <w:noProof/>
          </w:rPr>
          <w:t>1.5.3.2</w:t>
        </w:r>
        <w:r>
          <w:rPr>
            <w:rFonts w:eastAsiaTheme="minorEastAsia" w:cstheme="minorBidi"/>
            <w:i w:val="0"/>
            <w:iCs w:val="0"/>
            <w:noProof/>
            <w:kern w:val="2"/>
            <w:sz w:val="22"/>
            <w:szCs w:val="22"/>
            <w14:ligatures w14:val="standardContextual"/>
          </w:rPr>
          <w:tab/>
        </w:r>
        <w:r w:rsidRPr="009317E4">
          <w:rPr>
            <w:rStyle w:val="Lienhypertexte"/>
            <w:noProof/>
          </w:rPr>
          <w:t>Spécificités UX</w:t>
        </w:r>
        <w:r>
          <w:rPr>
            <w:noProof/>
            <w:webHidden/>
          </w:rPr>
          <w:tab/>
        </w:r>
        <w:r>
          <w:rPr>
            <w:noProof/>
            <w:webHidden/>
          </w:rPr>
          <w:fldChar w:fldCharType="begin"/>
        </w:r>
        <w:r>
          <w:rPr>
            <w:noProof/>
            <w:webHidden/>
          </w:rPr>
          <w:instrText xml:space="preserve"> PAGEREF _Toc181364805 \h </w:instrText>
        </w:r>
        <w:r>
          <w:rPr>
            <w:noProof/>
            <w:webHidden/>
          </w:rPr>
        </w:r>
        <w:r>
          <w:rPr>
            <w:noProof/>
            <w:webHidden/>
          </w:rPr>
          <w:fldChar w:fldCharType="separate"/>
        </w:r>
        <w:r>
          <w:rPr>
            <w:noProof/>
            <w:webHidden/>
          </w:rPr>
          <w:t>5</w:t>
        </w:r>
        <w:r>
          <w:rPr>
            <w:noProof/>
            <w:webHidden/>
          </w:rPr>
          <w:fldChar w:fldCharType="end"/>
        </w:r>
      </w:hyperlink>
    </w:p>
    <w:p w14:paraId="043C06A5" w14:textId="71005E34" w:rsidR="00B90CB4" w:rsidRDefault="00B90CB4">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64806" w:history="1">
        <w:r w:rsidRPr="009317E4">
          <w:rPr>
            <w:rStyle w:val="Lienhypertexte"/>
            <w:b/>
            <w:noProof/>
          </w:rPr>
          <w:t>1.5.3.3</w:t>
        </w:r>
        <w:r>
          <w:rPr>
            <w:rFonts w:eastAsiaTheme="minorEastAsia" w:cstheme="minorBidi"/>
            <w:i w:val="0"/>
            <w:iCs w:val="0"/>
            <w:noProof/>
            <w:kern w:val="2"/>
            <w:sz w:val="22"/>
            <w:szCs w:val="22"/>
            <w14:ligatures w14:val="standardContextual"/>
          </w:rPr>
          <w:tab/>
        </w:r>
        <w:r w:rsidRPr="009317E4">
          <w:rPr>
            <w:rStyle w:val="Lienhypertexte"/>
            <w:noProof/>
          </w:rPr>
          <w:t>Spécificités POO</w:t>
        </w:r>
        <w:r>
          <w:rPr>
            <w:noProof/>
            <w:webHidden/>
          </w:rPr>
          <w:tab/>
        </w:r>
        <w:r>
          <w:rPr>
            <w:noProof/>
            <w:webHidden/>
          </w:rPr>
          <w:fldChar w:fldCharType="begin"/>
        </w:r>
        <w:r>
          <w:rPr>
            <w:noProof/>
            <w:webHidden/>
          </w:rPr>
          <w:instrText xml:space="preserve"> PAGEREF _Toc181364806 \h </w:instrText>
        </w:r>
        <w:r>
          <w:rPr>
            <w:noProof/>
            <w:webHidden/>
          </w:rPr>
        </w:r>
        <w:r>
          <w:rPr>
            <w:noProof/>
            <w:webHidden/>
          </w:rPr>
          <w:fldChar w:fldCharType="separate"/>
        </w:r>
        <w:r>
          <w:rPr>
            <w:noProof/>
            <w:webHidden/>
          </w:rPr>
          <w:t>5</w:t>
        </w:r>
        <w:r>
          <w:rPr>
            <w:noProof/>
            <w:webHidden/>
          </w:rPr>
          <w:fldChar w:fldCharType="end"/>
        </w:r>
      </w:hyperlink>
    </w:p>
    <w:p w14:paraId="0DD78E3C" w14:textId="7FFFAEB1" w:rsidR="00B90CB4" w:rsidRDefault="00B90CB4">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64807" w:history="1">
        <w:r w:rsidRPr="009317E4">
          <w:rPr>
            <w:rStyle w:val="Lienhypertexte"/>
            <w:b/>
            <w:noProof/>
          </w:rPr>
          <w:t>1.5.3.4</w:t>
        </w:r>
        <w:r>
          <w:rPr>
            <w:rFonts w:eastAsiaTheme="minorEastAsia" w:cstheme="minorBidi"/>
            <w:i w:val="0"/>
            <w:iCs w:val="0"/>
            <w:noProof/>
            <w:kern w:val="2"/>
            <w:sz w:val="22"/>
            <w:szCs w:val="22"/>
            <w14:ligatures w14:val="standardContextual"/>
          </w:rPr>
          <w:tab/>
        </w:r>
        <w:r w:rsidRPr="009317E4">
          <w:rPr>
            <w:rStyle w:val="Lienhypertexte"/>
            <w:noProof/>
          </w:rPr>
          <w:t>Spécificités DB</w:t>
        </w:r>
        <w:r>
          <w:rPr>
            <w:noProof/>
            <w:webHidden/>
          </w:rPr>
          <w:tab/>
        </w:r>
        <w:r>
          <w:rPr>
            <w:noProof/>
            <w:webHidden/>
          </w:rPr>
          <w:fldChar w:fldCharType="begin"/>
        </w:r>
        <w:r>
          <w:rPr>
            <w:noProof/>
            <w:webHidden/>
          </w:rPr>
          <w:instrText xml:space="preserve"> PAGEREF _Toc181364807 \h </w:instrText>
        </w:r>
        <w:r>
          <w:rPr>
            <w:noProof/>
            <w:webHidden/>
          </w:rPr>
        </w:r>
        <w:r>
          <w:rPr>
            <w:noProof/>
            <w:webHidden/>
          </w:rPr>
          <w:fldChar w:fldCharType="separate"/>
        </w:r>
        <w:r>
          <w:rPr>
            <w:noProof/>
            <w:webHidden/>
          </w:rPr>
          <w:t>5</w:t>
        </w:r>
        <w:r>
          <w:rPr>
            <w:noProof/>
            <w:webHidden/>
          </w:rPr>
          <w:fldChar w:fldCharType="end"/>
        </w:r>
      </w:hyperlink>
    </w:p>
    <w:p w14:paraId="2178404E" w14:textId="241BE531" w:rsidR="00B90CB4" w:rsidRDefault="00B90CB4">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64808" w:history="1">
        <w:r w:rsidRPr="009317E4">
          <w:rPr>
            <w:rStyle w:val="Lienhypertexte"/>
            <w:noProof/>
          </w:rPr>
          <w:t>1.6</w:t>
        </w:r>
        <w:r>
          <w:rPr>
            <w:rFonts w:eastAsiaTheme="minorEastAsia" w:cstheme="minorBidi"/>
            <w:smallCaps w:val="0"/>
            <w:noProof/>
            <w:kern w:val="2"/>
            <w:sz w:val="22"/>
            <w:szCs w:val="22"/>
            <w14:ligatures w14:val="standardContextual"/>
          </w:rPr>
          <w:tab/>
        </w:r>
        <w:r w:rsidRPr="009317E4">
          <w:rPr>
            <w:rStyle w:val="Lienhypertexte"/>
            <w:noProof/>
          </w:rPr>
          <w:t>Les points suivants seront évalués</w:t>
        </w:r>
        <w:r>
          <w:rPr>
            <w:noProof/>
            <w:webHidden/>
          </w:rPr>
          <w:tab/>
        </w:r>
        <w:r>
          <w:rPr>
            <w:noProof/>
            <w:webHidden/>
          </w:rPr>
          <w:fldChar w:fldCharType="begin"/>
        </w:r>
        <w:r>
          <w:rPr>
            <w:noProof/>
            <w:webHidden/>
          </w:rPr>
          <w:instrText xml:space="preserve"> PAGEREF _Toc181364808 \h </w:instrText>
        </w:r>
        <w:r>
          <w:rPr>
            <w:noProof/>
            <w:webHidden/>
          </w:rPr>
        </w:r>
        <w:r>
          <w:rPr>
            <w:noProof/>
            <w:webHidden/>
          </w:rPr>
          <w:fldChar w:fldCharType="separate"/>
        </w:r>
        <w:r>
          <w:rPr>
            <w:noProof/>
            <w:webHidden/>
          </w:rPr>
          <w:t>6</w:t>
        </w:r>
        <w:r>
          <w:rPr>
            <w:noProof/>
            <w:webHidden/>
          </w:rPr>
          <w:fldChar w:fldCharType="end"/>
        </w:r>
      </w:hyperlink>
    </w:p>
    <w:p w14:paraId="1D47C622" w14:textId="52549161" w:rsidR="00B90CB4" w:rsidRDefault="00B90CB4">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64809" w:history="1">
        <w:r w:rsidRPr="009317E4">
          <w:rPr>
            <w:rStyle w:val="Lienhypertexte"/>
            <w:noProof/>
          </w:rPr>
          <w:t>1.7</w:t>
        </w:r>
        <w:r>
          <w:rPr>
            <w:rFonts w:eastAsiaTheme="minorEastAsia" w:cstheme="minorBidi"/>
            <w:smallCaps w:val="0"/>
            <w:noProof/>
            <w:kern w:val="2"/>
            <w:sz w:val="22"/>
            <w:szCs w:val="22"/>
            <w14:ligatures w14:val="standardContextual"/>
          </w:rPr>
          <w:tab/>
        </w:r>
        <w:r w:rsidRPr="009317E4">
          <w:rPr>
            <w:rStyle w:val="Lienhypertexte"/>
            <w:noProof/>
          </w:rPr>
          <w:t>Validation et conditions de réussite</w:t>
        </w:r>
        <w:r>
          <w:rPr>
            <w:noProof/>
            <w:webHidden/>
          </w:rPr>
          <w:tab/>
        </w:r>
        <w:r>
          <w:rPr>
            <w:noProof/>
            <w:webHidden/>
          </w:rPr>
          <w:fldChar w:fldCharType="begin"/>
        </w:r>
        <w:r>
          <w:rPr>
            <w:noProof/>
            <w:webHidden/>
          </w:rPr>
          <w:instrText xml:space="preserve"> PAGEREF _Toc181364809 \h </w:instrText>
        </w:r>
        <w:r>
          <w:rPr>
            <w:noProof/>
            <w:webHidden/>
          </w:rPr>
        </w:r>
        <w:r>
          <w:rPr>
            <w:noProof/>
            <w:webHidden/>
          </w:rPr>
          <w:fldChar w:fldCharType="separate"/>
        </w:r>
        <w:r>
          <w:rPr>
            <w:noProof/>
            <w:webHidden/>
          </w:rPr>
          <w:t>6</w:t>
        </w:r>
        <w:r>
          <w:rPr>
            <w:noProof/>
            <w:webHidden/>
          </w:rPr>
          <w:fldChar w:fldCharType="end"/>
        </w:r>
      </w:hyperlink>
    </w:p>
    <w:p w14:paraId="6588B900" w14:textId="621CA047" w:rsidR="00B90CB4" w:rsidRDefault="00B90CB4">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64810" w:history="1">
        <w:r w:rsidRPr="009317E4">
          <w:rPr>
            <w:rStyle w:val="Lienhypertexte"/>
            <w:noProof/>
          </w:rPr>
          <w:t>2</w:t>
        </w:r>
        <w:r>
          <w:rPr>
            <w:rFonts w:eastAsiaTheme="minorEastAsia" w:cstheme="minorBidi"/>
            <w:b w:val="0"/>
            <w:bCs w:val="0"/>
            <w:caps w:val="0"/>
            <w:noProof/>
            <w:kern w:val="2"/>
            <w:sz w:val="22"/>
            <w:szCs w:val="22"/>
            <w14:ligatures w14:val="standardContextual"/>
          </w:rPr>
          <w:tab/>
        </w:r>
        <w:r w:rsidRPr="009317E4">
          <w:rPr>
            <w:rStyle w:val="Lienhypertexte"/>
            <w:noProof/>
          </w:rPr>
          <w:t>Planification Initiale</w:t>
        </w:r>
        <w:r>
          <w:rPr>
            <w:noProof/>
            <w:webHidden/>
          </w:rPr>
          <w:tab/>
        </w:r>
        <w:r>
          <w:rPr>
            <w:noProof/>
            <w:webHidden/>
          </w:rPr>
          <w:fldChar w:fldCharType="begin"/>
        </w:r>
        <w:r>
          <w:rPr>
            <w:noProof/>
            <w:webHidden/>
          </w:rPr>
          <w:instrText xml:space="preserve"> PAGEREF _Toc181364810 \h </w:instrText>
        </w:r>
        <w:r>
          <w:rPr>
            <w:noProof/>
            <w:webHidden/>
          </w:rPr>
        </w:r>
        <w:r>
          <w:rPr>
            <w:noProof/>
            <w:webHidden/>
          </w:rPr>
          <w:fldChar w:fldCharType="separate"/>
        </w:r>
        <w:r>
          <w:rPr>
            <w:noProof/>
            <w:webHidden/>
          </w:rPr>
          <w:t>6</w:t>
        </w:r>
        <w:r>
          <w:rPr>
            <w:noProof/>
            <w:webHidden/>
          </w:rPr>
          <w:fldChar w:fldCharType="end"/>
        </w:r>
      </w:hyperlink>
    </w:p>
    <w:p w14:paraId="492E2D1C" w14:textId="0387048F" w:rsidR="00B90CB4" w:rsidRDefault="00B90CB4">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64811" w:history="1">
        <w:r w:rsidRPr="009317E4">
          <w:rPr>
            <w:rStyle w:val="Lienhypertexte"/>
            <w:noProof/>
          </w:rPr>
          <w:t>3</w:t>
        </w:r>
        <w:r>
          <w:rPr>
            <w:rFonts w:eastAsiaTheme="minorEastAsia" w:cstheme="minorBidi"/>
            <w:b w:val="0"/>
            <w:bCs w:val="0"/>
            <w:caps w:val="0"/>
            <w:noProof/>
            <w:kern w:val="2"/>
            <w:sz w:val="22"/>
            <w:szCs w:val="22"/>
            <w14:ligatures w14:val="standardContextual"/>
          </w:rPr>
          <w:tab/>
        </w:r>
        <w:r w:rsidRPr="009317E4">
          <w:rPr>
            <w:rStyle w:val="Lienhypertexte"/>
            <w:noProof/>
          </w:rPr>
          <w:t>Analyse</w:t>
        </w:r>
        <w:r>
          <w:rPr>
            <w:noProof/>
            <w:webHidden/>
          </w:rPr>
          <w:tab/>
        </w:r>
        <w:r>
          <w:rPr>
            <w:noProof/>
            <w:webHidden/>
          </w:rPr>
          <w:fldChar w:fldCharType="begin"/>
        </w:r>
        <w:r>
          <w:rPr>
            <w:noProof/>
            <w:webHidden/>
          </w:rPr>
          <w:instrText xml:space="preserve"> PAGEREF _Toc181364811 \h </w:instrText>
        </w:r>
        <w:r>
          <w:rPr>
            <w:noProof/>
            <w:webHidden/>
          </w:rPr>
        </w:r>
        <w:r>
          <w:rPr>
            <w:noProof/>
            <w:webHidden/>
          </w:rPr>
          <w:fldChar w:fldCharType="separate"/>
        </w:r>
        <w:r>
          <w:rPr>
            <w:noProof/>
            <w:webHidden/>
          </w:rPr>
          <w:t>6</w:t>
        </w:r>
        <w:r>
          <w:rPr>
            <w:noProof/>
            <w:webHidden/>
          </w:rPr>
          <w:fldChar w:fldCharType="end"/>
        </w:r>
      </w:hyperlink>
    </w:p>
    <w:p w14:paraId="0B856B88" w14:textId="461904CC" w:rsidR="00B90CB4" w:rsidRDefault="00B90CB4">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64812" w:history="1">
        <w:r w:rsidRPr="009317E4">
          <w:rPr>
            <w:rStyle w:val="Lienhypertexte"/>
            <w:noProof/>
          </w:rPr>
          <w:t>3.1</w:t>
        </w:r>
        <w:r>
          <w:rPr>
            <w:rFonts w:eastAsiaTheme="minorEastAsia" w:cstheme="minorBidi"/>
            <w:smallCaps w:val="0"/>
            <w:noProof/>
            <w:kern w:val="2"/>
            <w:sz w:val="22"/>
            <w:szCs w:val="22"/>
            <w14:ligatures w14:val="standardContextual"/>
          </w:rPr>
          <w:tab/>
        </w:r>
        <w:r w:rsidRPr="009317E4">
          <w:rPr>
            <w:rStyle w:val="Lienhypertexte"/>
            <w:noProof/>
          </w:rPr>
          <w:t>Opportunités</w:t>
        </w:r>
        <w:r>
          <w:rPr>
            <w:noProof/>
            <w:webHidden/>
          </w:rPr>
          <w:tab/>
        </w:r>
        <w:r>
          <w:rPr>
            <w:noProof/>
            <w:webHidden/>
          </w:rPr>
          <w:fldChar w:fldCharType="begin"/>
        </w:r>
        <w:r>
          <w:rPr>
            <w:noProof/>
            <w:webHidden/>
          </w:rPr>
          <w:instrText xml:space="preserve"> PAGEREF _Toc181364812 \h </w:instrText>
        </w:r>
        <w:r>
          <w:rPr>
            <w:noProof/>
            <w:webHidden/>
          </w:rPr>
        </w:r>
        <w:r>
          <w:rPr>
            <w:noProof/>
            <w:webHidden/>
          </w:rPr>
          <w:fldChar w:fldCharType="separate"/>
        </w:r>
        <w:r>
          <w:rPr>
            <w:noProof/>
            <w:webHidden/>
          </w:rPr>
          <w:t>6</w:t>
        </w:r>
        <w:r>
          <w:rPr>
            <w:noProof/>
            <w:webHidden/>
          </w:rPr>
          <w:fldChar w:fldCharType="end"/>
        </w:r>
      </w:hyperlink>
    </w:p>
    <w:p w14:paraId="187B0A83" w14:textId="11099B1C" w:rsidR="00B90CB4" w:rsidRDefault="00B90CB4">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64813" w:history="1">
        <w:r w:rsidRPr="009317E4">
          <w:rPr>
            <w:rStyle w:val="Lienhypertexte"/>
            <w:noProof/>
          </w:rPr>
          <w:t>3.2</w:t>
        </w:r>
        <w:r>
          <w:rPr>
            <w:rFonts w:eastAsiaTheme="minorEastAsia" w:cstheme="minorBidi"/>
            <w:smallCaps w:val="0"/>
            <w:noProof/>
            <w:kern w:val="2"/>
            <w:sz w:val="22"/>
            <w:szCs w:val="22"/>
            <w14:ligatures w14:val="standardContextual"/>
          </w:rPr>
          <w:tab/>
        </w:r>
        <w:r w:rsidRPr="009317E4">
          <w:rPr>
            <w:rStyle w:val="Lienhypertexte"/>
            <w:noProof/>
          </w:rPr>
          <w:t>POO</w:t>
        </w:r>
        <w:r>
          <w:rPr>
            <w:noProof/>
            <w:webHidden/>
          </w:rPr>
          <w:tab/>
        </w:r>
        <w:r>
          <w:rPr>
            <w:noProof/>
            <w:webHidden/>
          </w:rPr>
          <w:fldChar w:fldCharType="begin"/>
        </w:r>
        <w:r>
          <w:rPr>
            <w:noProof/>
            <w:webHidden/>
          </w:rPr>
          <w:instrText xml:space="preserve"> PAGEREF _Toc181364813 \h </w:instrText>
        </w:r>
        <w:r>
          <w:rPr>
            <w:noProof/>
            <w:webHidden/>
          </w:rPr>
        </w:r>
        <w:r>
          <w:rPr>
            <w:noProof/>
            <w:webHidden/>
          </w:rPr>
          <w:fldChar w:fldCharType="separate"/>
        </w:r>
        <w:r>
          <w:rPr>
            <w:noProof/>
            <w:webHidden/>
          </w:rPr>
          <w:t>6</w:t>
        </w:r>
        <w:r>
          <w:rPr>
            <w:noProof/>
            <w:webHidden/>
          </w:rPr>
          <w:fldChar w:fldCharType="end"/>
        </w:r>
      </w:hyperlink>
    </w:p>
    <w:p w14:paraId="434F0FB8" w14:textId="31A86B5B" w:rsidR="00B90CB4" w:rsidRDefault="00B90CB4">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64814" w:history="1">
        <w:r w:rsidRPr="009317E4">
          <w:rPr>
            <w:rStyle w:val="Lienhypertexte"/>
            <w:b/>
            <w:noProof/>
          </w:rPr>
          <w:t>3.2.1</w:t>
        </w:r>
        <w:r>
          <w:rPr>
            <w:rFonts w:eastAsiaTheme="minorEastAsia" w:cstheme="minorBidi"/>
            <w:i w:val="0"/>
            <w:iCs w:val="0"/>
            <w:noProof/>
            <w:kern w:val="2"/>
            <w:sz w:val="22"/>
            <w:szCs w:val="22"/>
            <w14:ligatures w14:val="standardContextual"/>
          </w:rPr>
          <w:tab/>
        </w:r>
        <w:r w:rsidRPr="009317E4">
          <w:rPr>
            <w:rStyle w:val="Lienhypertexte"/>
            <w:noProof/>
          </w:rPr>
          <w:t>Analyse fonctionnelle</w:t>
        </w:r>
        <w:r>
          <w:rPr>
            <w:noProof/>
            <w:webHidden/>
          </w:rPr>
          <w:tab/>
        </w:r>
        <w:r>
          <w:rPr>
            <w:noProof/>
            <w:webHidden/>
          </w:rPr>
          <w:fldChar w:fldCharType="begin"/>
        </w:r>
        <w:r>
          <w:rPr>
            <w:noProof/>
            <w:webHidden/>
          </w:rPr>
          <w:instrText xml:space="preserve"> PAGEREF _Toc181364814 \h </w:instrText>
        </w:r>
        <w:r>
          <w:rPr>
            <w:noProof/>
            <w:webHidden/>
          </w:rPr>
        </w:r>
        <w:r>
          <w:rPr>
            <w:noProof/>
            <w:webHidden/>
          </w:rPr>
          <w:fldChar w:fldCharType="separate"/>
        </w:r>
        <w:r>
          <w:rPr>
            <w:noProof/>
            <w:webHidden/>
          </w:rPr>
          <w:t>6</w:t>
        </w:r>
        <w:r>
          <w:rPr>
            <w:noProof/>
            <w:webHidden/>
          </w:rPr>
          <w:fldChar w:fldCharType="end"/>
        </w:r>
      </w:hyperlink>
    </w:p>
    <w:p w14:paraId="4B1ACE4D" w14:textId="1246801F" w:rsidR="00B90CB4" w:rsidRDefault="00B90CB4">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64815" w:history="1">
        <w:r w:rsidRPr="009317E4">
          <w:rPr>
            <w:rStyle w:val="Lienhypertexte"/>
            <w:b/>
            <w:noProof/>
          </w:rPr>
          <w:t>3.2.2</w:t>
        </w:r>
        <w:r>
          <w:rPr>
            <w:rFonts w:eastAsiaTheme="minorEastAsia" w:cstheme="minorBidi"/>
            <w:i w:val="0"/>
            <w:iCs w:val="0"/>
            <w:noProof/>
            <w:kern w:val="2"/>
            <w:sz w:val="22"/>
            <w:szCs w:val="22"/>
            <w14:ligatures w14:val="standardContextual"/>
          </w:rPr>
          <w:tab/>
        </w:r>
        <w:r w:rsidRPr="009317E4">
          <w:rPr>
            <w:rStyle w:val="Lienhypertexte"/>
            <w:noProof/>
          </w:rPr>
          <w:t>Test fonctionnel</w:t>
        </w:r>
        <w:r>
          <w:rPr>
            <w:noProof/>
            <w:webHidden/>
          </w:rPr>
          <w:tab/>
        </w:r>
        <w:r>
          <w:rPr>
            <w:noProof/>
            <w:webHidden/>
          </w:rPr>
          <w:fldChar w:fldCharType="begin"/>
        </w:r>
        <w:r>
          <w:rPr>
            <w:noProof/>
            <w:webHidden/>
          </w:rPr>
          <w:instrText xml:space="preserve"> PAGEREF _Toc181364815 \h </w:instrText>
        </w:r>
        <w:r>
          <w:rPr>
            <w:noProof/>
            <w:webHidden/>
          </w:rPr>
        </w:r>
        <w:r>
          <w:rPr>
            <w:noProof/>
            <w:webHidden/>
          </w:rPr>
          <w:fldChar w:fldCharType="separate"/>
        </w:r>
        <w:r>
          <w:rPr>
            <w:noProof/>
            <w:webHidden/>
          </w:rPr>
          <w:t>8</w:t>
        </w:r>
        <w:r>
          <w:rPr>
            <w:noProof/>
            <w:webHidden/>
          </w:rPr>
          <w:fldChar w:fldCharType="end"/>
        </w:r>
      </w:hyperlink>
    </w:p>
    <w:p w14:paraId="5E692C40" w14:textId="617C1982" w:rsidR="00B90CB4" w:rsidRDefault="00B90CB4">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64816" w:history="1">
        <w:r w:rsidRPr="009317E4">
          <w:rPr>
            <w:rStyle w:val="Lienhypertexte"/>
            <w:b/>
            <w:noProof/>
          </w:rPr>
          <w:t>3.2.3</w:t>
        </w:r>
        <w:r>
          <w:rPr>
            <w:rFonts w:eastAsiaTheme="minorEastAsia" w:cstheme="minorBidi"/>
            <w:i w:val="0"/>
            <w:iCs w:val="0"/>
            <w:noProof/>
            <w:kern w:val="2"/>
            <w:sz w:val="22"/>
            <w:szCs w:val="22"/>
            <w14:ligatures w14:val="standardContextual"/>
          </w:rPr>
          <w:tab/>
        </w:r>
        <w:r w:rsidRPr="009317E4">
          <w:rPr>
            <w:rStyle w:val="Lienhypertexte"/>
            <w:noProof/>
          </w:rPr>
          <w:t>Tableau des classes</w:t>
        </w:r>
        <w:r>
          <w:rPr>
            <w:noProof/>
            <w:webHidden/>
          </w:rPr>
          <w:tab/>
        </w:r>
        <w:r>
          <w:rPr>
            <w:noProof/>
            <w:webHidden/>
          </w:rPr>
          <w:fldChar w:fldCharType="begin"/>
        </w:r>
        <w:r>
          <w:rPr>
            <w:noProof/>
            <w:webHidden/>
          </w:rPr>
          <w:instrText xml:space="preserve"> PAGEREF _Toc181364816 \h </w:instrText>
        </w:r>
        <w:r>
          <w:rPr>
            <w:noProof/>
            <w:webHidden/>
          </w:rPr>
        </w:r>
        <w:r>
          <w:rPr>
            <w:noProof/>
            <w:webHidden/>
          </w:rPr>
          <w:fldChar w:fldCharType="separate"/>
        </w:r>
        <w:r>
          <w:rPr>
            <w:noProof/>
            <w:webHidden/>
          </w:rPr>
          <w:t>9</w:t>
        </w:r>
        <w:r>
          <w:rPr>
            <w:noProof/>
            <w:webHidden/>
          </w:rPr>
          <w:fldChar w:fldCharType="end"/>
        </w:r>
      </w:hyperlink>
    </w:p>
    <w:p w14:paraId="03D369A5" w14:textId="35DBB07F" w:rsidR="00B90CB4" w:rsidRDefault="00B90CB4">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64817" w:history="1">
        <w:r w:rsidRPr="009317E4">
          <w:rPr>
            <w:rStyle w:val="Lienhypertexte"/>
            <w:b/>
            <w:noProof/>
          </w:rPr>
          <w:t>3.2.4</w:t>
        </w:r>
        <w:r>
          <w:rPr>
            <w:rFonts w:eastAsiaTheme="minorEastAsia" w:cstheme="minorBidi"/>
            <w:i w:val="0"/>
            <w:iCs w:val="0"/>
            <w:noProof/>
            <w:kern w:val="2"/>
            <w:sz w:val="22"/>
            <w:szCs w:val="22"/>
            <w14:ligatures w14:val="standardContextual"/>
          </w:rPr>
          <w:tab/>
        </w:r>
        <w:r w:rsidRPr="009317E4">
          <w:rPr>
            <w:rStyle w:val="Lienhypertexte"/>
            <w:noProof/>
          </w:rPr>
          <w:t>Liste des bugs</w:t>
        </w:r>
        <w:r>
          <w:rPr>
            <w:noProof/>
            <w:webHidden/>
          </w:rPr>
          <w:tab/>
        </w:r>
        <w:r>
          <w:rPr>
            <w:noProof/>
            <w:webHidden/>
          </w:rPr>
          <w:fldChar w:fldCharType="begin"/>
        </w:r>
        <w:r>
          <w:rPr>
            <w:noProof/>
            <w:webHidden/>
          </w:rPr>
          <w:instrText xml:space="preserve"> PAGEREF _Toc181364817 \h </w:instrText>
        </w:r>
        <w:r>
          <w:rPr>
            <w:noProof/>
            <w:webHidden/>
          </w:rPr>
        </w:r>
        <w:r>
          <w:rPr>
            <w:noProof/>
            <w:webHidden/>
          </w:rPr>
          <w:fldChar w:fldCharType="separate"/>
        </w:r>
        <w:r>
          <w:rPr>
            <w:noProof/>
            <w:webHidden/>
          </w:rPr>
          <w:t>10</w:t>
        </w:r>
        <w:r>
          <w:rPr>
            <w:noProof/>
            <w:webHidden/>
          </w:rPr>
          <w:fldChar w:fldCharType="end"/>
        </w:r>
      </w:hyperlink>
    </w:p>
    <w:p w14:paraId="6088A2FA" w14:textId="7B8A5A66" w:rsidR="00B90CB4" w:rsidRDefault="00B90CB4">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64818" w:history="1">
        <w:r w:rsidRPr="009317E4">
          <w:rPr>
            <w:rStyle w:val="Lienhypertexte"/>
            <w:noProof/>
          </w:rPr>
          <w:t>3.3</w:t>
        </w:r>
        <w:r>
          <w:rPr>
            <w:rFonts w:eastAsiaTheme="minorEastAsia" w:cstheme="minorBidi"/>
            <w:smallCaps w:val="0"/>
            <w:noProof/>
            <w:kern w:val="2"/>
            <w:sz w:val="22"/>
            <w:szCs w:val="22"/>
            <w14:ligatures w14:val="standardContextual"/>
          </w:rPr>
          <w:tab/>
        </w:r>
        <w:r w:rsidRPr="009317E4">
          <w:rPr>
            <w:rStyle w:val="Lienhypertexte"/>
            <w:noProof/>
          </w:rPr>
          <w:t>UX</w:t>
        </w:r>
        <w:r>
          <w:rPr>
            <w:noProof/>
            <w:webHidden/>
          </w:rPr>
          <w:tab/>
        </w:r>
        <w:r>
          <w:rPr>
            <w:noProof/>
            <w:webHidden/>
          </w:rPr>
          <w:fldChar w:fldCharType="begin"/>
        </w:r>
        <w:r>
          <w:rPr>
            <w:noProof/>
            <w:webHidden/>
          </w:rPr>
          <w:instrText xml:space="preserve"> PAGEREF _Toc181364818 \h </w:instrText>
        </w:r>
        <w:r>
          <w:rPr>
            <w:noProof/>
            <w:webHidden/>
          </w:rPr>
        </w:r>
        <w:r>
          <w:rPr>
            <w:noProof/>
            <w:webHidden/>
          </w:rPr>
          <w:fldChar w:fldCharType="separate"/>
        </w:r>
        <w:r>
          <w:rPr>
            <w:noProof/>
            <w:webHidden/>
          </w:rPr>
          <w:t>10</w:t>
        </w:r>
        <w:r>
          <w:rPr>
            <w:noProof/>
            <w:webHidden/>
          </w:rPr>
          <w:fldChar w:fldCharType="end"/>
        </w:r>
      </w:hyperlink>
    </w:p>
    <w:p w14:paraId="74E127F6" w14:textId="3B935FAE" w:rsidR="00B90CB4" w:rsidRDefault="00B90CB4">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64819" w:history="1">
        <w:r w:rsidRPr="009317E4">
          <w:rPr>
            <w:rStyle w:val="Lienhypertexte"/>
            <w:b/>
            <w:noProof/>
          </w:rPr>
          <w:t>3.3.1</w:t>
        </w:r>
        <w:r>
          <w:rPr>
            <w:rFonts w:eastAsiaTheme="minorEastAsia" w:cstheme="minorBidi"/>
            <w:i w:val="0"/>
            <w:iCs w:val="0"/>
            <w:noProof/>
            <w:kern w:val="2"/>
            <w:sz w:val="22"/>
            <w:szCs w:val="22"/>
            <w14:ligatures w14:val="standardContextual"/>
          </w:rPr>
          <w:tab/>
        </w:r>
        <w:r w:rsidRPr="009317E4">
          <w:rPr>
            <w:rStyle w:val="Lienhypertexte"/>
            <w:noProof/>
          </w:rPr>
          <w:t>Conception centrée utilisateur</w:t>
        </w:r>
        <w:r>
          <w:rPr>
            <w:noProof/>
            <w:webHidden/>
          </w:rPr>
          <w:tab/>
        </w:r>
        <w:r>
          <w:rPr>
            <w:noProof/>
            <w:webHidden/>
          </w:rPr>
          <w:fldChar w:fldCharType="begin"/>
        </w:r>
        <w:r>
          <w:rPr>
            <w:noProof/>
            <w:webHidden/>
          </w:rPr>
          <w:instrText xml:space="preserve"> PAGEREF _Toc181364819 \h </w:instrText>
        </w:r>
        <w:r>
          <w:rPr>
            <w:noProof/>
            <w:webHidden/>
          </w:rPr>
        </w:r>
        <w:r>
          <w:rPr>
            <w:noProof/>
            <w:webHidden/>
          </w:rPr>
          <w:fldChar w:fldCharType="separate"/>
        </w:r>
        <w:r>
          <w:rPr>
            <w:noProof/>
            <w:webHidden/>
          </w:rPr>
          <w:t>10</w:t>
        </w:r>
        <w:r>
          <w:rPr>
            <w:noProof/>
            <w:webHidden/>
          </w:rPr>
          <w:fldChar w:fldCharType="end"/>
        </w:r>
      </w:hyperlink>
    </w:p>
    <w:p w14:paraId="7CC6EBB8" w14:textId="2B632973" w:rsidR="00B90CB4" w:rsidRDefault="00B90CB4">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64820" w:history="1">
        <w:r w:rsidRPr="009317E4">
          <w:rPr>
            <w:rStyle w:val="Lienhypertexte"/>
            <w:b/>
            <w:noProof/>
          </w:rPr>
          <w:t>3.3.2</w:t>
        </w:r>
        <w:r>
          <w:rPr>
            <w:rFonts w:eastAsiaTheme="minorEastAsia" w:cstheme="minorBidi"/>
            <w:i w:val="0"/>
            <w:iCs w:val="0"/>
            <w:noProof/>
            <w:kern w:val="2"/>
            <w:sz w:val="22"/>
            <w:szCs w:val="22"/>
            <w14:ligatures w14:val="standardContextual"/>
          </w:rPr>
          <w:tab/>
        </w:r>
        <w:r w:rsidRPr="009317E4">
          <w:rPr>
            <w:rStyle w:val="Lienhypertexte"/>
            <w:noProof/>
          </w:rPr>
          <w:t>Palette graphique</w:t>
        </w:r>
        <w:r>
          <w:rPr>
            <w:noProof/>
            <w:webHidden/>
          </w:rPr>
          <w:tab/>
        </w:r>
        <w:r>
          <w:rPr>
            <w:noProof/>
            <w:webHidden/>
          </w:rPr>
          <w:fldChar w:fldCharType="begin"/>
        </w:r>
        <w:r>
          <w:rPr>
            <w:noProof/>
            <w:webHidden/>
          </w:rPr>
          <w:instrText xml:space="preserve"> PAGEREF _Toc181364820 \h </w:instrText>
        </w:r>
        <w:r>
          <w:rPr>
            <w:noProof/>
            <w:webHidden/>
          </w:rPr>
        </w:r>
        <w:r>
          <w:rPr>
            <w:noProof/>
            <w:webHidden/>
          </w:rPr>
          <w:fldChar w:fldCharType="separate"/>
        </w:r>
        <w:r>
          <w:rPr>
            <w:noProof/>
            <w:webHidden/>
          </w:rPr>
          <w:t>11</w:t>
        </w:r>
        <w:r>
          <w:rPr>
            <w:noProof/>
            <w:webHidden/>
          </w:rPr>
          <w:fldChar w:fldCharType="end"/>
        </w:r>
      </w:hyperlink>
    </w:p>
    <w:p w14:paraId="764DECA6" w14:textId="4F389ABF" w:rsidR="00B90CB4" w:rsidRDefault="00B90CB4">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64821" w:history="1">
        <w:r w:rsidRPr="009317E4">
          <w:rPr>
            <w:rStyle w:val="Lienhypertexte"/>
            <w:b/>
            <w:noProof/>
          </w:rPr>
          <w:t>3.3.3</w:t>
        </w:r>
        <w:r>
          <w:rPr>
            <w:rFonts w:eastAsiaTheme="minorEastAsia" w:cstheme="minorBidi"/>
            <w:i w:val="0"/>
            <w:iCs w:val="0"/>
            <w:noProof/>
            <w:kern w:val="2"/>
            <w:sz w:val="22"/>
            <w:szCs w:val="22"/>
            <w14:ligatures w14:val="standardContextual"/>
          </w:rPr>
          <w:tab/>
        </w:r>
        <w:r w:rsidRPr="009317E4">
          <w:rPr>
            <w:rStyle w:val="Lienhypertexte"/>
            <w:noProof/>
          </w:rPr>
          <w:t>Eco-Conception</w:t>
        </w:r>
        <w:r>
          <w:rPr>
            <w:noProof/>
            <w:webHidden/>
          </w:rPr>
          <w:tab/>
        </w:r>
        <w:r>
          <w:rPr>
            <w:noProof/>
            <w:webHidden/>
          </w:rPr>
          <w:fldChar w:fldCharType="begin"/>
        </w:r>
        <w:r>
          <w:rPr>
            <w:noProof/>
            <w:webHidden/>
          </w:rPr>
          <w:instrText xml:space="preserve"> PAGEREF _Toc181364821 \h </w:instrText>
        </w:r>
        <w:r>
          <w:rPr>
            <w:noProof/>
            <w:webHidden/>
          </w:rPr>
        </w:r>
        <w:r>
          <w:rPr>
            <w:noProof/>
            <w:webHidden/>
          </w:rPr>
          <w:fldChar w:fldCharType="separate"/>
        </w:r>
        <w:r>
          <w:rPr>
            <w:noProof/>
            <w:webHidden/>
          </w:rPr>
          <w:t>11</w:t>
        </w:r>
        <w:r>
          <w:rPr>
            <w:noProof/>
            <w:webHidden/>
          </w:rPr>
          <w:fldChar w:fldCharType="end"/>
        </w:r>
      </w:hyperlink>
    </w:p>
    <w:p w14:paraId="267C916B" w14:textId="2E3AF381" w:rsidR="00B90CB4" w:rsidRDefault="00B90CB4">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64822" w:history="1">
        <w:r w:rsidRPr="009317E4">
          <w:rPr>
            <w:rStyle w:val="Lienhypertexte"/>
            <w:noProof/>
          </w:rPr>
          <w:t>3.4</w:t>
        </w:r>
        <w:r>
          <w:rPr>
            <w:rFonts w:eastAsiaTheme="minorEastAsia" w:cstheme="minorBidi"/>
            <w:smallCaps w:val="0"/>
            <w:noProof/>
            <w:kern w:val="2"/>
            <w:sz w:val="22"/>
            <w:szCs w:val="22"/>
            <w14:ligatures w14:val="standardContextual"/>
          </w:rPr>
          <w:tab/>
        </w:r>
        <w:r w:rsidRPr="009317E4">
          <w:rPr>
            <w:rStyle w:val="Lienhypertexte"/>
            <w:noProof/>
          </w:rPr>
          <w:t>Conception UX</w:t>
        </w:r>
        <w:r>
          <w:rPr>
            <w:noProof/>
            <w:webHidden/>
          </w:rPr>
          <w:tab/>
        </w:r>
        <w:r>
          <w:rPr>
            <w:noProof/>
            <w:webHidden/>
          </w:rPr>
          <w:fldChar w:fldCharType="begin"/>
        </w:r>
        <w:r>
          <w:rPr>
            <w:noProof/>
            <w:webHidden/>
          </w:rPr>
          <w:instrText xml:space="preserve"> PAGEREF _Toc181364822 \h </w:instrText>
        </w:r>
        <w:r>
          <w:rPr>
            <w:noProof/>
            <w:webHidden/>
          </w:rPr>
        </w:r>
        <w:r>
          <w:rPr>
            <w:noProof/>
            <w:webHidden/>
          </w:rPr>
          <w:fldChar w:fldCharType="separate"/>
        </w:r>
        <w:r>
          <w:rPr>
            <w:noProof/>
            <w:webHidden/>
          </w:rPr>
          <w:t>11</w:t>
        </w:r>
        <w:r>
          <w:rPr>
            <w:noProof/>
            <w:webHidden/>
          </w:rPr>
          <w:fldChar w:fldCharType="end"/>
        </w:r>
      </w:hyperlink>
    </w:p>
    <w:p w14:paraId="13E38C1E" w14:textId="654B7A9F" w:rsidR="00B90CB4" w:rsidRDefault="00B90CB4">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64823" w:history="1">
        <w:r w:rsidRPr="009317E4">
          <w:rPr>
            <w:rStyle w:val="Lienhypertexte"/>
            <w:noProof/>
          </w:rPr>
          <w:t>3.5</w:t>
        </w:r>
        <w:r>
          <w:rPr>
            <w:rFonts w:eastAsiaTheme="minorEastAsia" w:cstheme="minorBidi"/>
            <w:smallCaps w:val="0"/>
            <w:noProof/>
            <w:kern w:val="2"/>
            <w:sz w:val="22"/>
            <w:szCs w:val="22"/>
            <w14:ligatures w14:val="standardContextual"/>
          </w:rPr>
          <w:tab/>
        </w:r>
        <w:r w:rsidRPr="009317E4">
          <w:rPr>
            <w:rStyle w:val="Lienhypertexte"/>
            <w:noProof/>
          </w:rPr>
          <w:t>DB</w:t>
        </w:r>
        <w:r>
          <w:rPr>
            <w:noProof/>
            <w:webHidden/>
          </w:rPr>
          <w:tab/>
        </w:r>
        <w:r>
          <w:rPr>
            <w:noProof/>
            <w:webHidden/>
          </w:rPr>
          <w:fldChar w:fldCharType="begin"/>
        </w:r>
        <w:r>
          <w:rPr>
            <w:noProof/>
            <w:webHidden/>
          </w:rPr>
          <w:instrText xml:space="preserve"> PAGEREF _Toc181364823 \h </w:instrText>
        </w:r>
        <w:r>
          <w:rPr>
            <w:noProof/>
            <w:webHidden/>
          </w:rPr>
        </w:r>
        <w:r>
          <w:rPr>
            <w:noProof/>
            <w:webHidden/>
          </w:rPr>
          <w:fldChar w:fldCharType="separate"/>
        </w:r>
        <w:r>
          <w:rPr>
            <w:noProof/>
            <w:webHidden/>
          </w:rPr>
          <w:t>14</w:t>
        </w:r>
        <w:r>
          <w:rPr>
            <w:noProof/>
            <w:webHidden/>
          </w:rPr>
          <w:fldChar w:fldCharType="end"/>
        </w:r>
      </w:hyperlink>
    </w:p>
    <w:p w14:paraId="1B831100" w14:textId="09CBB6DD" w:rsidR="00B90CB4" w:rsidRDefault="00B90CB4">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64824" w:history="1">
        <w:r w:rsidRPr="009317E4">
          <w:rPr>
            <w:rStyle w:val="Lienhypertexte"/>
            <w:b/>
            <w:noProof/>
          </w:rPr>
          <w:t>3.5.1</w:t>
        </w:r>
        <w:r>
          <w:rPr>
            <w:rFonts w:eastAsiaTheme="minorEastAsia" w:cstheme="minorBidi"/>
            <w:i w:val="0"/>
            <w:iCs w:val="0"/>
            <w:noProof/>
            <w:kern w:val="2"/>
            <w:sz w:val="22"/>
            <w:szCs w:val="22"/>
            <w14:ligatures w14:val="standardContextual"/>
          </w:rPr>
          <w:tab/>
        </w:r>
        <w:r w:rsidRPr="009317E4">
          <w:rPr>
            <w:rStyle w:val="Lienhypertexte"/>
            <w:noProof/>
          </w:rPr>
          <w:t>Schéma</w:t>
        </w:r>
        <w:r>
          <w:rPr>
            <w:noProof/>
            <w:webHidden/>
          </w:rPr>
          <w:tab/>
        </w:r>
        <w:r>
          <w:rPr>
            <w:noProof/>
            <w:webHidden/>
          </w:rPr>
          <w:fldChar w:fldCharType="begin"/>
        </w:r>
        <w:r>
          <w:rPr>
            <w:noProof/>
            <w:webHidden/>
          </w:rPr>
          <w:instrText xml:space="preserve"> PAGEREF _Toc181364824 \h </w:instrText>
        </w:r>
        <w:r>
          <w:rPr>
            <w:noProof/>
            <w:webHidden/>
          </w:rPr>
        </w:r>
        <w:r>
          <w:rPr>
            <w:noProof/>
            <w:webHidden/>
          </w:rPr>
          <w:fldChar w:fldCharType="separate"/>
        </w:r>
        <w:r>
          <w:rPr>
            <w:noProof/>
            <w:webHidden/>
          </w:rPr>
          <w:t>14</w:t>
        </w:r>
        <w:r>
          <w:rPr>
            <w:noProof/>
            <w:webHidden/>
          </w:rPr>
          <w:fldChar w:fldCharType="end"/>
        </w:r>
      </w:hyperlink>
    </w:p>
    <w:p w14:paraId="0E2FE606" w14:textId="349CFF42" w:rsidR="00B90CB4" w:rsidRDefault="00B90CB4">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64825" w:history="1">
        <w:r w:rsidRPr="009317E4">
          <w:rPr>
            <w:rStyle w:val="Lienhypertexte"/>
            <w:b/>
            <w:noProof/>
          </w:rPr>
          <w:t>3.5.2</w:t>
        </w:r>
        <w:r>
          <w:rPr>
            <w:rFonts w:eastAsiaTheme="minorEastAsia" w:cstheme="minorBidi"/>
            <w:i w:val="0"/>
            <w:iCs w:val="0"/>
            <w:noProof/>
            <w:kern w:val="2"/>
            <w:sz w:val="22"/>
            <w:szCs w:val="22"/>
            <w14:ligatures w14:val="standardContextual"/>
          </w:rPr>
          <w:tab/>
        </w:r>
        <w:r w:rsidRPr="009317E4">
          <w:rPr>
            <w:rStyle w:val="Lienhypertexte"/>
            <w:noProof/>
          </w:rPr>
          <w:t>Jeux de données</w:t>
        </w:r>
        <w:r>
          <w:rPr>
            <w:noProof/>
            <w:webHidden/>
          </w:rPr>
          <w:tab/>
        </w:r>
        <w:r>
          <w:rPr>
            <w:noProof/>
            <w:webHidden/>
          </w:rPr>
          <w:fldChar w:fldCharType="begin"/>
        </w:r>
        <w:r>
          <w:rPr>
            <w:noProof/>
            <w:webHidden/>
          </w:rPr>
          <w:instrText xml:space="preserve"> PAGEREF _Toc181364825 \h </w:instrText>
        </w:r>
        <w:r>
          <w:rPr>
            <w:noProof/>
            <w:webHidden/>
          </w:rPr>
        </w:r>
        <w:r>
          <w:rPr>
            <w:noProof/>
            <w:webHidden/>
          </w:rPr>
          <w:fldChar w:fldCharType="separate"/>
        </w:r>
        <w:r>
          <w:rPr>
            <w:noProof/>
            <w:webHidden/>
          </w:rPr>
          <w:t>15</w:t>
        </w:r>
        <w:r>
          <w:rPr>
            <w:noProof/>
            <w:webHidden/>
          </w:rPr>
          <w:fldChar w:fldCharType="end"/>
        </w:r>
      </w:hyperlink>
    </w:p>
    <w:p w14:paraId="5E98306C" w14:textId="4160913E" w:rsidR="00B90CB4" w:rsidRDefault="00B90CB4">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64826" w:history="1">
        <w:r w:rsidRPr="009317E4">
          <w:rPr>
            <w:rStyle w:val="Lienhypertexte"/>
            <w:b/>
            <w:noProof/>
          </w:rPr>
          <w:t>3.5.3</w:t>
        </w:r>
        <w:r>
          <w:rPr>
            <w:rFonts w:eastAsiaTheme="minorEastAsia" w:cstheme="minorBidi"/>
            <w:i w:val="0"/>
            <w:iCs w:val="0"/>
            <w:noProof/>
            <w:kern w:val="2"/>
            <w:sz w:val="22"/>
            <w:szCs w:val="22"/>
            <w14:ligatures w14:val="standardContextual"/>
          </w:rPr>
          <w:tab/>
        </w:r>
        <w:r w:rsidRPr="009317E4">
          <w:rPr>
            <w:rStyle w:val="Lienhypertexte"/>
            <w:noProof/>
          </w:rPr>
          <w:t>Gestion des utilisateurs</w:t>
        </w:r>
        <w:r>
          <w:rPr>
            <w:noProof/>
            <w:webHidden/>
          </w:rPr>
          <w:tab/>
        </w:r>
        <w:r>
          <w:rPr>
            <w:noProof/>
            <w:webHidden/>
          </w:rPr>
          <w:fldChar w:fldCharType="begin"/>
        </w:r>
        <w:r>
          <w:rPr>
            <w:noProof/>
            <w:webHidden/>
          </w:rPr>
          <w:instrText xml:space="preserve"> PAGEREF _Toc181364826 \h </w:instrText>
        </w:r>
        <w:r>
          <w:rPr>
            <w:noProof/>
            <w:webHidden/>
          </w:rPr>
        </w:r>
        <w:r>
          <w:rPr>
            <w:noProof/>
            <w:webHidden/>
          </w:rPr>
          <w:fldChar w:fldCharType="separate"/>
        </w:r>
        <w:r>
          <w:rPr>
            <w:noProof/>
            <w:webHidden/>
          </w:rPr>
          <w:t>15</w:t>
        </w:r>
        <w:r>
          <w:rPr>
            <w:noProof/>
            <w:webHidden/>
          </w:rPr>
          <w:fldChar w:fldCharType="end"/>
        </w:r>
      </w:hyperlink>
    </w:p>
    <w:p w14:paraId="0F867A93" w14:textId="05235341" w:rsidR="00B90CB4" w:rsidRDefault="00B90CB4">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64827" w:history="1">
        <w:r w:rsidRPr="009317E4">
          <w:rPr>
            <w:rStyle w:val="Lienhypertexte"/>
            <w:b/>
            <w:noProof/>
          </w:rPr>
          <w:t>3.5.4</w:t>
        </w:r>
        <w:r>
          <w:rPr>
            <w:rFonts w:eastAsiaTheme="minorEastAsia" w:cstheme="minorBidi"/>
            <w:i w:val="0"/>
            <w:iCs w:val="0"/>
            <w:noProof/>
            <w:kern w:val="2"/>
            <w:sz w:val="22"/>
            <w:szCs w:val="22"/>
            <w14:ligatures w14:val="standardContextual"/>
          </w:rPr>
          <w:tab/>
        </w:r>
        <w:r w:rsidRPr="009317E4">
          <w:rPr>
            <w:rStyle w:val="Lienhypertexte"/>
            <w:noProof/>
          </w:rPr>
          <w:t>Création des index</w:t>
        </w:r>
        <w:r>
          <w:rPr>
            <w:noProof/>
            <w:webHidden/>
          </w:rPr>
          <w:tab/>
        </w:r>
        <w:r>
          <w:rPr>
            <w:noProof/>
            <w:webHidden/>
          </w:rPr>
          <w:fldChar w:fldCharType="begin"/>
        </w:r>
        <w:r>
          <w:rPr>
            <w:noProof/>
            <w:webHidden/>
          </w:rPr>
          <w:instrText xml:space="preserve"> PAGEREF _Toc181364827 \h </w:instrText>
        </w:r>
        <w:r>
          <w:rPr>
            <w:noProof/>
            <w:webHidden/>
          </w:rPr>
        </w:r>
        <w:r>
          <w:rPr>
            <w:noProof/>
            <w:webHidden/>
          </w:rPr>
          <w:fldChar w:fldCharType="separate"/>
        </w:r>
        <w:r>
          <w:rPr>
            <w:noProof/>
            <w:webHidden/>
          </w:rPr>
          <w:t>16</w:t>
        </w:r>
        <w:r>
          <w:rPr>
            <w:noProof/>
            <w:webHidden/>
          </w:rPr>
          <w:fldChar w:fldCharType="end"/>
        </w:r>
      </w:hyperlink>
    </w:p>
    <w:p w14:paraId="35191CFD" w14:textId="597145AF" w:rsidR="00B90CB4" w:rsidRDefault="00B90CB4">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81364828" w:history="1">
        <w:r w:rsidRPr="009317E4">
          <w:rPr>
            <w:rStyle w:val="Lienhypertexte"/>
            <w:b/>
            <w:noProof/>
          </w:rPr>
          <w:t>3.5.5</w:t>
        </w:r>
        <w:r>
          <w:rPr>
            <w:rFonts w:eastAsiaTheme="minorEastAsia" w:cstheme="minorBidi"/>
            <w:i w:val="0"/>
            <w:iCs w:val="0"/>
            <w:noProof/>
            <w:kern w:val="2"/>
            <w:sz w:val="22"/>
            <w:szCs w:val="22"/>
            <w14:ligatures w14:val="standardContextual"/>
          </w:rPr>
          <w:tab/>
        </w:r>
        <w:r w:rsidRPr="009317E4">
          <w:rPr>
            <w:rStyle w:val="Lienhypertexte"/>
            <w:noProof/>
          </w:rPr>
          <w:t>Backup / Restore</w:t>
        </w:r>
        <w:r>
          <w:rPr>
            <w:noProof/>
            <w:webHidden/>
          </w:rPr>
          <w:tab/>
        </w:r>
        <w:r>
          <w:rPr>
            <w:noProof/>
            <w:webHidden/>
          </w:rPr>
          <w:fldChar w:fldCharType="begin"/>
        </w:r>
        <w:r>
          <w:rPr>
            <w:noProof/>
            <w:webHidden/>
          </w:rPr>
          <w:instrText xml:space="preserve"> PAGEREF _Toc181364828 \h </w:instrText>
        </w:r>
        <w:r>
          <w:rPr>
            <w:noProof/>
            <w:webHidden/>
          </w:rPr>
        </w:r>
        <w:r>
          <w:rPr>
            <w:noProof/>
            <w:webHidden/>
          </w:rPr>
          <w:fldChar w:fldCharType="separate"/>
        </w:r>
        <w:r>
          <w:rPr>
            <w:noProof/>
            <w:webHidden/>
          </w:rPr>
          <w:t>16</w:t>
        </w:r>
        <w:r>
          <w:rPr>
            <w:noProof/>
            <w:webHidden/>
          </w:rPr>
          <w:fldChar w:fldCharType="end"/>
        </w:r>
      </w:hyperlink>
    </w:p>
    <w:p w14:paraId="1F79E99B" w14:textId="2071EBD2" w:rsidR="00B90CB4" w:rsidRDefault="00B90CB4">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64829" w:history="1">
        <w:r w:rsidRPr="009317E4">
          <w:rPr>
            <w:rStyle w:val="Lienhypertexte"/>
            <w:noProof/>
          </w:rPr>
          <w:t>3.6</w:t>
        </w:r>
        <w:r>
          <w:rPr>
            <w:rFonts w:eastAsiaTheme="minorEastAsia" w:cstheme="minorBidi"/>
            <w:smallCaps w:val="0"/>
            <w:noProof/>
            <w:kern w:val="2"/>
            <w:sz w:val="22"/>
            <w:szCs w:val="22"/>
            <w14:ligatures w14:val="standardContextual"/>
          </w:rPr>
          <w:tab/>
        </w:r>
        <w:r w:rsidRPr="009317E4">
          <w:rPr>
            <w:rStyle w:val="Lienhypertexte"/>
            <w:noProof/>
          </w:rPr>
          <w:t>Journal de travail</w:t>
        </w:r>
        <w:r>
          <w:rPr>
            <w:noProof/>
            <w:webHidden/>
          </w:rPr>
          <w:tab/>
        </w:r>
        <w:r>
          <w:rPr>
            <w:noProof/>
            <w:webHidden/>
          </w:rPr>
          <w:fldChar w:fldCharType="begin"/>
        </w:r>
        <w:r>
          <w:rPr>
            <w:noProof/>
            <w:webHidden/>
          </w:rPr>
          <w:instrText xml:space="preserve"> PAGEREF _Toc181364829 \h </w:instrText>
        </w:r>
        <w:r>
          <w:rPr>
            <w:noProof/>
            <w:webHidden/>
          </w:rPr>
        </w:r>
        <w:r>
          <w:rPr>
            <w:noProof/>
            <w:webHidden/>
          </w:rPr>
          <w:fldChar w:fldCharType="separate"/>
        </w:r>
        <w:r>
          <w:rPr>
            <w:noProof/>
            <w:webHidden/>
          </w:rPr>
          <w:t>16</w:t>
        </w:r>
        <w:r>
          <w:rPr>
            <w:noProof/>
            <w:webHidden/>
          </w:rPr>
          <w:fldChar w:fldCharType="end"/>
        </w:r>
      </w:hyperlink>
    </w:p>
    <w:p w14:paraId="2303B507" w14:textId="75BE5C3E" w:rsidR="00B90CB4" w:rsidRDefault="00B90CB4">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64830" w:history="1">
        <w:r w:rsidRPr="009317E4">
          <w:rPr>
            <w:rStyle w:val="Lienhypertexte"/>
            <w:noProof/>
          </w:rPr>
          <w:t>4</w:t>
        </w:r>
        <w:r>
          <w:rPr>
            <w:rFonts w:eastAsiaTheme="minorEastAsia" w:cstheme="minorBidi"/>
            <w:b w:val="0"/>
            <w:bCs w:val="0"/>
            <w:caps w:val="0"/>
            <w:noProof/>
            <w:kern w:val="2"/>
            <w:sz w:val="22"/>
            <w:szCs w:val="22"/>
            <w14:ligatures w14:val="standardContextual"/>
          </w:rPr>
          <w:tab/>
        </w:r>
        <w:r w:rsidRPr="009317E4">
          <w:rPr>
            <w:rStyle w:val="Lienhypertexte"/>
            <w:noProof/>
          </w:rPr>
          <w:t>Réalisation</w:t>
        </w:r>
        <w:r>
          <w:rPr>
            <w:noProof/>
            <w:webHidden/>
          </w:rPr>
          <w:tab/>
        </w:r>
        <w:r>
          <w:rPr>
            <w:noProof/>
            <w:webHidden/>
          </w:rPr>
          <w:fldChar w:fldCharType="begin"/>
        </w:r>
        <w:r>
          <w:rPr>
            <w:noProof/>
            <w:webHidden/>
          </w:rPr>
          <w:instrText xml:space="preserve"> PAGEREF _Toc181364830 \h </w:instrText>
        </w:r>
        <w:r>
          <w:rPr>
            <w:noProof/>
            <w:webHidden/>
          </w:rPr>
        </w:r>
        <w:r>
          <w:rPr>
            <w:noProof/>
            <w:webHidden/>
          </w:rPr>
          <w:fldChar w:fldCharType="separate"/>
        </w:r>
        <w:r>
          <w:rPr>
            <w:noProof/>
            <w:webHidden/>
          </w:rPr>
          <w:t>16</w:t>
        </w:r>
        <w:r>
          <w:rPr>
            <w:noProof/>
            <w:webHidden/>
          </w:rPr>
          <w:fldChar w:fldCharType="end"/>
        </w:r>
      </w:hyperlink>
    </w:p>
    <w:p w14:paraId="60449F96" w14:textId="2D60F0F9" w:rsidR="00B90CB4" w:rsidRDefault="00B90CB4">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64831" w:history="1">
        <w:r w:rsidRPr="009317E4">
          <w:rPr>
            <w:rStyle w:val="Lienhypertexte"/>
            <w:noProof/>
          </w:rPr>
          <w:t>4.1</w:t>
        </w:r>
        <w:r>
          <w:rPr>
            <w:rFonts w:eastAsiaTheme="minorEastAsia" w:cstheme="minorBidi"/>
            <w:smallCaps w:val="0"/>
            <w:noProof/>
            <w:kern w:val="2"/>
            <w:sz w:val="22"/>
            <w:szCs w:val="22"/>
            <w14:ligatures w14:val="standardContextual"/>
          </w:rPr>
          <w:tab/>
        </w:r>
        <w:r w:rsidRPr="009317E4">
          <w:rPr>
            <w:rStyle w:val="Lienhypertexte"/>
            <w:noProof/>
          </w:rPr>
          <w:t>Dossier de Réalisation</w:t>
        </w:r>
        <w:r>
          <w:rPr>
            <w:noProof/>
            <w:webHidden/>
          </w:rPr>
          <w:tab/>
        </w:r>
        <w:r>
          <w:rPr>
            <w:noProof/>
            <w:webHidden/>
          </w:rPr>
          <w:fldChar w:fldCharType="begin"/>
        </w:r>
        <w:r>
          <w:rPr>
            <w:noProof/>
            <w:webHidden/>
          </w:rPr>
          <w:instrText xml:space="preserve"> PAGEREF _Toc181364831 \h </w:instrText>
        </w:r>
        <w:r>
          <w:rPr>
            <w:noProof/>
            <w:webHidden/>
          </w:rPr>
        </w:r>
        <w:r>
          <w:rPr>
            <w:noProof/>
            <w:webHidden/>
          </w:rPr>
          <w:fldChar w:fldCharType="separate"/>
        </w:r>
        <w:r>
          <w:rPr>
            <w:noProof/>
            <w:webHidden/>
          </w:rPr>
          <w:t>16</w:t>
        </w:r>
        <w:r>
          <w:rPr>
            <w:noProof/>
            <w:webHidden/>
          </w:rPr>
          <w:fldChar w:fldCharType="end"/>
        </w:r>
      </w:hyperlink>
    </w:p>
    <w:p w14:paraId="43AB39B9" w14:textId="29465471" w:rsidR="00B90CB4" w:rsidRDefault="00B90CB4">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64832" w:history="1">
        <w:r w:rsidRPr="009317E4">
          <w:rPr>
            <w:rStyle w:val="Lienhypertexte"/>
            <w:noProof/>
          </w:rPr>
          <w:t>5</w:t>
        </w:r>
        <w:r>
          <w:rPr>
            <w:rFonts w:eastAsiaTheme="minorEastAsia" w:cstheme="minorBidi"/>
            <w:b w:val="0"/>
            <w:bCs w:val="0"/>
            <w:caps w:val="0"/>
            <w:noProof/>
            <w:kern w:val="2"/>
            <w:sz w:val="22"/>
            <w:szCs w:val="22"/>
            <w14:ligatures w14:val="standardContextual"/>
          </w:rPr>
          <w:tab/>
        </w:r>
        <w:r w:rsidRPr="009317E4">
          <w:rPr>
            <w:rStyle w:val="Lienhypertexte"/>
            <w:noProof/>
          </w:rPr>
          <w:t>Conclusion</w:t>
        </w:r>
        <w:r>
          <w:rPr>
            <w:noProof/>
            <w:webHidden/>
          </w:rPr>
          <w:tab/>
        </w:r>
        <w:r>
          <w:rPr>
            <w:noProof/>
            <w:webHidden/>
          </w:rPr>
          <w:fldChar w:fldCharType="begin"/>
        </w:r>
        <w:r>
          <w:rPr>
            <w:noProof/>
            <w:webHidden/>
          </w:rPr>
          <w:instrText xml:space="preserve"> PAGEREF _Toc181364832 \h </w:instrText>
        </w:r>
        <w:r>
          <w:rPr>
            <w:noProof/>
            <w:webHidden/>
          </w:rPr>
        </w:r>
        <w:r>
          <w:rPr>
            <w:noProof/>
            <w:webHidden/>
          </w:rPr>
          <w:fldChar w:fldCharType="separate"/>
        </w:r>
        <w:r>
          <w:rPr>
            <w:noProof/>
            <w:webHidden/>
          </w:rPr>
          <w:t>17</w:t>
        </w:r>
        <w:r>
          <w:rPr>
            <w:noProof/>
            <w:webHidden/>
          </w:rPr>
          <w:fldChar w:fldCharType="end"/>
        </w:r>
      </w:hyperlink>
    </w:p>
    <w:p w14:paraId="1AD24E31" w14:textId="2327585F" w:rsidR="00B90CB4" w:rsidRDefault="00B90CB4">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81364833" w:history="1">
        <w:r w:rsidRPr="009317E4">
          <w:rPr>
            <w:rStyle w:val="Lienhypertexte"/>
            <w:noProof/>
          </w:rPr>
          <w:t>5.1</w:t>
        </w:r>
        <w:r>
          <w:rPr>
            <w:rFonts w:eastAsiaTheme="minorEastAsia" w:cstheme="minorBidi"/>
            <w:smallCaps w:val="0"/>
            <w:noProof/>
            <w:kern w:val="2"/>
            <w:sz w:val="22"/>
            <w:szCs w:val="22"/>
            <w14:ligatures w14:val="standardContextual"/>
          </w:rPr>
          <w:tab/>
        </w:r>
        <w:r w:rsidRPr="009317E4">
          <w:rPr>
            <w:rStyle w:val="Lienhypertexte"/>
            <w:noProof/>
          </w:rPr>
          <w:t>Bilan des fonctionnalités demandées</w:t>
        </w:r>
        <w:r>
          <w:rPr>
            <w:noProof/>
            <w:webHidden/>
          </w:rPr>
          <w:tab/>
        </w:r>
        <w:r>
          <w:rPr>
            <w:noProof/>
            <w:webHidden/>
          </w:rPr>
          <w:fldChar w:fldCharType="begin"/>
        </w:r>
        <w:r>
          <w:rPr>
            <w:noProof/>
            <w:webHidden/>
          </w:rPr>
          <w:instrText xml:space="preserve"> PAGEREF _Toc181364833 \h </w:instrText>
        </w:r>
        <w:r>
          <w:rPr>
            <w:noProof/>
            <w:webHidden/>
          </w:rPr>
        </w:r>
        <w:r>
          <w:rPr>
            <w:noProof/>
            <w:webHidden/>
          </w:rPr>
          <w:fldChar w:fldCharType="separate"/>
        </w:r>
        <w:r>
          <w:rPr>
            <w:noProof/>
            <w:webHidden/>
          </w:rPr>
          <w:t>17</w:t>
        </w:r>
        <w:r>
          <w:rPr>
            <w:noProof/>
            <w:webHidden/>
          </w:rPr>
          <w:fldChar w:fldCharType="end"/>
        </w:r>
      </w:hyperlink>
    </w:p>
    <w:p w14:paraId="62762F88" w14:textId="110E7B6E" w:rsidR="00742484" w:rsidRDefault="00A65F0B">
      <w:r>
        <w:rPr>
          <w:rFonts w:cs="Arial"/>
          <w:i/>
          <w:iCs/>
          <w:caps/>
          <w:sz w:val="22"/>
          <w:szCs w:val="22"/>
        </w:rPr>
        <w:fldChar w:fldCharType="end"/>
      </w:r>
      <w:r w:rsidR="00742484">
        <w:br w:type="page"/>
      </w:r>
    </w:p>
    <w:p w14:paraId="6B0A6120" w14:textId="77777777" w:rsidR="00D160DD" w:rsidRDefault="007F30AE" w:rsidP="00A46EB5">
      <w:pPr>
        <w:pStyle w:val="Titre1"/>
      </w:pPr>
      <w:bookmarkStart w:id="0" w:name="_Toc532179955"/>
      <w:bookmarkStart w:id="1" w:name="_Toc165969637"/>
      <w:bookmarkStart w:id="2" w:name="_Toc181364795"/>
      <w:r w:rsidRPr="00932149">
        <w:lastRenderedPageBreak/>
        <w:t>Spécifications</w:t>
      </w:r>
      <w:bookmarkEnd w:id="0"/>
      <w:bookmarkEnd w:id="1"/>
      <w:bookmarkEnd w:id="2"/>
    </w:p>
    <w:p w14:paraId="083CF7F9" w14:textId="77777777" w:rsidR="008E53F9" w:rsidRPr="008E53F9" w:rsidRDefault="008E53F9" w:rsidP="008E53F9">
      <w:pPr>
        <w:pStyle w:val="Corpsdetexte"/>
      </w:pPr>
    </w:p>
    <w:p w14:paraId="2601BBF0" w14:textId="6BF6BE4B" w:rsidR="00D160DD" w:rsidRDefault="00D45DB4" w:rsidP="007352E5">
      <w:pPr>
        <w:pStyle w:val="Titre2"/>
      </w:pPr>
      <w:bookmarkStart w:id="3" w:name="_Toc532179969"/>
      <w:bookmarkStart w:id="4" w:name="_Toc165969639"/>
      <w:bookmarkStart w:id="5" w:name="_Toc181364796"/>
      <w:r>
        <w:t>Titre</w:t>
      </w:r>
      <w:bookmarkEnd w:id="5"/>
      <w:r>
        <w:t xml:space="preserve"> </w:t>
      </w:r>
    </w:p>
    <w:p w14:paraId="39AB5A85" w14:textId="77777777" w:rsidR="00CB0C5E" w:rsidRPr="00CB0C5E" w:rsidRDefault="00CB0C5E" w:rsidP="00CB0C5E">
      <w:pPr>
        <w:pStyle w:val="Retraitcorpsdetexte"/>
      </w:pPr>
    </w:p>
    <w:p w14:paraId="0AC3DC0C" w14:textId="77777777" w:rsidR="00D45DB4" w:rsidRPr="00042172" w:rsidRDefault="00D45DB4" w:rsidP="00CB0C5E">
      <w:pPr>
        <w:autoSpaceDE w:val="0"/>
        <w:autoSpaceDN w:val="0"/>
        <w:adjustRightInd w:val="0"/>
        <w:ind w:firstLine="567"/>
        <w:rPr>
          <w:rFonts w:ascii="Century Gothic" w:hAnsi="Century Gothic" w:cs="Arial"/>
          <w:b/>
          <w:i/>
          <w:noProof/>
          <w:sz w:val="28"/>
        </w:rPr>
      </w:pPr>
      <w:r>
        <w:rPr>
          <w:rFonts w:ascii="Century Gothic" w:hAnsi="Century Gothic" w:cs="Arial"/>
          <w:b/>
          <w:bCs/>
          <w:i/>
          <w:iCs/>
          <w:noProof/>
          <w:sz w:val="28"/>
          <w:szCs w:val="28"/>
        </w:rPr>
        <w:t>Shoot me up !</w:t>
      </w:r>
    </w:p>
    <w:p w14:paraId="00712629" w14:textId="77777777" w:rsidR="0015167D" w:rsidRPr="00F664DF" w:rsidRDefault="0015167D" w:rsidP="0015167D">
      <w:pPr>
        <w:pStyle w:val="Retraitcorpsdetexte"/>
      </w:pPr>
    </w:p>
    <w:p w14:paraId="0FD1B210" w14:textId="77777777" w:rsidR="00753A51" w:rsidRDefault="00902523" w:rsidP="007352E5">
      <w:pPr>
        <w:pStyle w:val="Titre2"/>
      </w:pPr>
      <w:bookmarkStart w:id="6" w:name="_Toc181364797"/>
      <w:r>
        <w:t>Description</w:t>
      </w:r>
      <w:bookmarkEnd w:id="6"/>
    </w:p>
    <w:p w14:paraId="7AA8C802" w14:textId="25C0AFCF" w:rsidR="0015167D" w:rsidRPr="0015167D" w:rsidRDefault="00893DE9" w:rsidP="0015167D">
      <w:pPr>
        <w:pStyle w:val="Retraitcorpsdetexte"/>
      </w:pPr>
      <w:r>
        <w:t xml:space="preserve">Ce projet a pour but de mettre en pratique les connaissances acquises dans les cours de programmation orienté objet, bases de données et expérience utilisateur. </w:t>
      </w:r>
    </w:p>
    <w:p w14:paraId="07C6CF5A" w14:textId="77777777" w:rsidR="0015167D" w:rsidRPr="00F664DF" w:rsidRDefault="0015167D" w:rsidP="0015167D">
      <w:pPr>
        <w:pStyle w:val="Retraitcorpsdetexte"/>
      </w:pPr>
    </w:p>
    <w:p w14:paraId="710D66D7" w14:textId="77777777" w:rsidR="00753A51" w:rsidRDefault="00902523" w:rsidP="007352E5">
      <w:pPr>
        <w:pStyle w:val="Titre2"/>
      </w:pPr>
      <w:bookmarkStart w:id="7" w:name="_Toc181364798"/>
      <w:r>
        <w:t>Matériel et logiciels à disposition</w:t>
      </w:r>
      <w:bookmarkEnd w:id="7"/>
    </w:p>
    <w:p w14:paraId="2A2F3A52" w14:textId="375B8BFF" w:rsidR="0015167D" w:rsidRDefault="00893DE9" w:rsidP="0015167D">
      <w:pPr>
        <w:pStyle w:val="Retraitcorpsdetexte"/>
      </w:pPr>
      <w:r>
        <w:t>Un ordinateur avec Windows 10,</w:t>
      </w:r>
    </w:p>
    <w:p w14:paraId="504C26DB" w14:textId="4DF498C0" w:rsidR="00893DE9" w:rsidRDefault="00893DE9" w:rsidP="0015167D">
      <w:pPr>
        <w:pStyle w:val="Retraitcorpsdetexte"/>
      </w:pPr>
      <w:proofErr w:type="spellStart"/>
      <w:r>
        <w:t>Figma</w:t>
      </w:r>
      <w:proofErr w:type="spellEnd"/>
      <w:r>
        <w:t>,</w:t>
      </w:r>
      <w:r w:rsidR="007352E5">
        <w:t xml:space="preserve"> </w:t>
      </w:r>
    </w:p>
    <w:p w14:paraId="18AA5043" w14:textId="1D66F912" w:rsidR="00893DE9" w:rsidRDefault="00893DE9" w:rsidP="00893DE9">
      <w:pPr>
        <w:pStyle w:val="Retraitcorpsdetexte"/>
      </w:pPr>
      <w:r>
        <w:t xml:space="preserve">Looping et </w:t>
      </w:r>
    </w:p>
    <w:p w14:paraId="203DA32A" w14:textId="43979A8E" w:rsidR="00893DE9" w:rsidRPr="0015167D" w:rsidRDefault="00893DE9" w:rsidP="00893DE9">
      <w:pPr>
        <w:pStyle w:val="Retraitcorpsdetexte"/>
      </w:pPr>
      <w:r>
        <w:t>Visual studio 2022</w:t>
      </w:r>
    </w:p>
    <w:p w14:paraId="6FCCC543" w14:textId="77777777" w:rsidR="00F664DF" w:rsidRPr="00F664DF" w:rsidRDefault="00F664DF" w:rsidP="00F664DF">
      <w:pPr>
        <w:pStyle w:val="Retraitcorpsdetexte"/>
      </w:pPr>
    </w:p>
    <w:p w14:paraId="1DB89CBE" w14:textId="77777777" w:rsidR="00753A51" w:rsidRDefault="00753A51" w:rsidP="007352E5">
      <w:pPr>
        <w:pStyle w:val="Titre2"/>
      </w:pPr>
      <w:bookmarkStart w:id="8" w:name="_Toc181364799"/>
      <w:r>
        <w:t>P</w:t>
      </w:r>
      <w:r w:rsidR="00902523">
        <w:t>rérequis</w:t>
      </w:r>
      <w:bookmarkEnd w:id="8"/>
    </w:p>
    <w:p w14:paraId="4E61F32C" w14:textId="354ECE80" w:rsidR="0015167D" w:rsidRPr="0015167D" w:rsidRDefault="00893DE9" w:rsidP="0015167D">
      <w:pPr>
        <w:pStyle w:val="Retraitcorpsdetexte"/>
      </w:pPr>
      <w:r>
        <w:t>Pour réaliser ce projet correctement il faut avoir les connaissances du cours I322, I106 et I320.</w:t>
      </w:r>
    </w:p>
    <w:p w14:paraId="7EE94A72" w14:textId="77777777" w:rsidR="0015167D" w:rsidRPr="00F664DF" w:rsidRDefault="0015167D" w:rsidP="0015167D">
      <w:pPr>
        <w:pStyle w:val="Retraitcorpsdetexte"/>
      </w:pPr>
    </w:p>
    <w:p w14:paraId="56D9FE49" w14:textId="77777777" w:rsidR="00753A51" w:rsidRDefault="00902523" w:rsidP="007352E5">
      <w:pPr>
        <w:pStyle w:val="Titre2"/>
      </w:pPr>
      <w:bookmarkStart w:id="9" w:name="_Toc181364800"/>
      <w:r>
        <w:t>Cahier des charges</w:t>
      </w:r>
      <w:bookmarkEnd w:id="9"/>
    </w:p>
    <w:p w14:paraId="0AB9F5AE" w14:textId="77777777" w:rsidR="00893DE9" w:rsidRPr="00042172" w:rsidRDefault="00893DE9" w:rsidP="00893DE9">
      <w:pPr>
        <w:pStyle w:val="Titre3"/>
        <w:rPr>
          <w:rStyle w:val="Titre2Car"/>
          <w:rFonts w:ascii="Century Gothic" w:hAnsi="Century Gothic"/>
          <w:b w:val="0"/>
        </w:rPr>
      </w:pPr>
      <w:bookmarkStart w:id="10" w:name="_Toc181364801"/>
      <w:r w:rsidRPr="00042172">
        <w:rPr>
          <w:rStyle w:val="Titre2Car"/>
          <w:rFonts w:ascii="Century Gothic" w:hAnsi="Century Gothic"/>
          <w:b w:val="0"/>
        </w:rPr>
        <w:t>Gestion de projet</w:t>
      </w:r>
      <w:bookmarkEnd w:id="10"/>
    </w:p>
    <w:p w14:paraId="1B12BA94" w14:textId="77777777" w:rsidR="00893DE9" w:rsidRDefault="00893DE9" w:rsidP="00E619F5">
      <w:pPr>
        <w:pStyle w:val="Corpsdetexte"/>
        <w:numPr>
          <w:ilvl w:val="0"/>
          <w:numId w:val="24"/>
        </w:numPr>
        <w:tabs>
          <w:tab w:val="clear" w:pos="4395"/>
        </w:tabs>
        <w:rPr>
          <w:rFonts w:ascii="Century Gothic" w:hAnsi="Century Gothic" w:cs="Arial"/>
          <w:noProof/>
        </w:rPr>
      </w:pPr>
      <w:r>
        <w:rPr>
          <w:rFonts w:ascii="Century Gothic" w:hAnsi="Century Gothic" w:cs="Arial"/>
          <w:noProof/>
        </w:rPr>
        <w:t>La planification est à faire selon les instructions spécifiques de votre chef de projet.</w:t>
      </w:r>
    </w:p>
    <w:p w14:paraId="388C733E" w14:textId="77777777" w:rsidR="00893DE9" w:rsidRPr="007D2DC1" w:rsidRDefault="00893DE9" w:rsidP="00E619F5">
      <w:pPr>
        <w:pStyle w:val="Corpsdetexte"/>
        <w:numPr>
          <w:ilvl w:val="0"/>
          <w:numId w:val="24"/>
        </w:numPr>
        <w:tabs>
          <w:tab w:val="clear" w:pos="4395"/>
        </w:tabs>
        <w:rPr>
          <w:rFonts w:ascii="Century Gothic" w:hAnsi="Century Gothic" w:cs="Arial"/>
          <w:noProof/>
        </w:rPr>
      </w:pPr>
      <w:r>
        <w:rPr>
          <w:rFonts w:ascii="Century Gothic" w:hAnsi="Century Gothic" w:cs="Arial"/>
          <w:noProof/>
        </w:rPr>
        <w:t>Un journal de travail devra être rendu. L’outil que vous utilisez est libre, mais les c</w:t>
      </w:r>
      <w:r w:rsidRPr="007D2DC1">
        <w:rPr>
          <w:rFonts w:ascii="Century Gothic" w:hAnsi="Century Gothic" w:cs="Arial"/>
          <w:noProof/>
        </w:rPr>
        <w:t xml:space="preserve">aractéristiques </w:t>
      </w:r>
      <w:r>
        <w:rPr>
          <w:rFonts w:ascii="Century Gothic" w:hAnsi="Century Gothic" w:cs="Arial"/>
          <w:noProof/>
        </w:rPr>
        <w:t>suivantes doivent être</w:t>
      </w:r>
      <w:r w:rsidRPr="007D2DC1">
        <w:rPr>
          <w:rFonts w:ascii="Century Gothic" w:hAnsi="Century Gothic" w:cs="Arial"/>
          <w:noProof/>
        </w:rPr>
        <w:t xml:space="preserve"> respect</w:t>
      </w:r>
      <w:r>
        <w:rPr>
          <w:rFonts w:ascii="Century Gothic" w:hAnsi="Century Gothic" w:cs="Arial"/>
          <w:noProof/>
        </w:rPr>
        <w:t>ées</w:t>
      </w:r>
      <w:r w:rsidRPr="007D2DC1">
        <w:rPr>
          <w:rFonts w:ascii="Century Gothic" w:hAnsi="Century Gothic" w:cs="Arial"/>
          <w:noProof/>
        </w:rPr>
        <w:t xml:space="preserve"> : </w:t>
      </w:r>
    </w:p>
    <w:p w14:paraId="7F2DE331" w14:textId="77777777" w:rsidR="00893DE9" w:rsidRPr="007D2DC1" w:rsidRDefault="00893DE9" w:rsidP="00E619F5">
      <w:pPr>
        <w:pStyle w:val="Corpsdetexte"/>
        <w:numPr>
          <w:ilvl w:val="1"/>
          <w:numId w:val="24"/>
        </w:numPr>
        <w:tabs>
          <w:tab w:val="clear" w:pos="4395"/>
        </w:tabs>
        <w:rPr>
          <w:rFonts w:ascii="Century Gothic" w:hAnsi="Century Gothic" w:cs="Arial"/>
          <w:noProof/>
        </w:rPr>
      </w:pPr>
      <w:r w:rsidRPr="007D2DC1">
        <w:rPr>
          <w:rFonts w:ascii="Century Gothic" w:hAnsi="Century Gothic" w:cs="Arial"/>
          <w:noProof/>
        </w:rPr>
        <w:t xml:space="preserve">La structure et la présentation sont claires et soignées. </w:t>
      </w:r>
    </w:p>
    <w:p w14:paraId="1E71CE8E" w14:textId="77777777" w:rsidR="00893DE9" w:rsidRPr="007D2DC1" w:rsidRDefault="00893DE9" w:rsidP="00E619F5">
      <w:pPr>
        <w:pStyle w:val="Corpsdetexte"/>
        <w:numPr>
          <w:ilvl w:val="1"/>
          <w:numId w:val="24"/>
        </w:numPr>
        <w:tabs>
          <w:tab w:val="clear" w:pos="4395"/>
        </w:tabs>
        <w:rPr>
          <w:rFonts w:ascii="Century Gothic" w:hAnsi="Century Gothic" w:cs="Arial"/>
          <w:noProof/>
        </w:rPr>
      </w:pPr>
      <w:r w:rsidRPr="007D2DC1">
        <w:rPr>
          <w:rFonts w:ascii="Century Gothic" w:hAnsi="Century Gothic" w:cs="Arial"/>
          <w:noProof/>
        </w:rPr>
        <w:t xml:space="preserve">Les sources, les fichiers, les répertoires, les commits, et autres sources d'informations concernées par le journal sont référencés. </w:t>
      </w:r>
    </w:p>
    <w:p w14:paraId="0F0DEBE4" w14:textId="77777777" w:rsidR="00893DE9" w:rsidRPr="007D2DC1" w:rsidRDefault="00893DE9" w:rsidP="00E619F5">
      <w:pPr>
        <w:pStyle w:val="Corpsdetexte"/>
        <w:numPr>
          <w:ilvl w:val="1"/>
          <w:numId w:val="24"/>
        </w:numPr>
        <w:tabs>
          <w:tab w:val="clear" w:pos="4395"/>
        </w:tabs>
        <w:rPr>
          <w:rFonts w:ascii="Century Gothic" w:hAnsi="Century Gothic" w:cs="Arial"/>
          <w:noProof/>
        </w:rPr>
      </w:pPr>
      <w:r w:rsidRPr="007D2DC1">
        <w:rPr>
          <w:rFonts w:ascii="Century Gothic" w:hAnsi="Century Gothic" w:cs="Arial"/>
          <w:noProof/>
        </w:rPr>
        <w:t>L'état et les durées des t</w:t>
      </w:r>
      <w:r>
        <w:rPr>
          <w:rFonts w:ascii="Century Gothic" w:hAnsi="Century Gothic" w:cs="Arial"/>
          <w:noProof/>
        </w:rPr>
        <w:t>â</w:t>
      </w:r>
      <w:r w:rsidRPr="007D2DC1">
        <w:rPr>
          <w:rFonts w:ascii="Century Gothic" w:hAnsi="Century Gothic" w:cs="Arial"/>
          <w:noProof/>
        </w:rPr>
        <w:t xml:space="preserve">ches mentionnées sont précisés. </w:t>
      </w:r>
    </w:p>
    <w:p w14:paraId="241F3630" w14:textId="77777777" w:rsidR="00893DE9" w:rsidRPr="007D2DC1" w:rsidRDefault="00893DE9" w:rsidP="00E619F5">
      <w:pPr>
        <w:pStyle w:val="Corpsdetexte"/>
        <w:numPr>
          <w:ilvl w:val="1"/>
          <w:numId w:val="24"/>
        </w:numPr>
        <w:tabs>
          <w:tab w:val="clear" w:pos="4395"/>
        </w:tabs>
        <w:rPr>
          <w:rFonts w:ascii="Century Gothic" w:hAnsi="Century Gothic" w:cs="Arial"/>
          <w:noProof/>
        </w:rPr>
      </w:pPr>
      <w:r w:rsidRPr="007D2DC1">
        <w:rPr>
          <w:rFonts w:ascii="Century Gothic" w:hAnsi="Century Gothic" w:cs="Arial"/>
          <w:noProof/>
        </w:rPr>
        <w:t xml:space="preserve">Toutes les activités planifiées, les aides extérieures, ainsi que les imprévus et les heures supplémentaires y sont mentionnés. </w:t>
      </w:r>
    </w:p>
    <w:p w14:paraId="5C6E974B" w14:textId="77777777" w:rsidR="00893DE9" w:rsidRPr="007D2DC1" w:rsidRDefault="00893DE9" w:rsidP="00E619F5">
      <w:pPr>
        <w:pStyle w:val="Corpsdetexte"/>
        <w:numPr>
          <w:ilvl w:val="1"/>
          <w:numId w:val="24"/>
        </w:numPr>
        <w:tabs>
          <w:tab w:val="clear" w:pos="4395"/>
        </w:tabs>
        <w:rPr>
          <w:rFonts w:ascii="Century Gothic" w:hAnsi="Century Gothic" w:cs="Arial"/>
          <w:noProof/>
        </w:rPr>
      </w:pPr>
      <w:r w:rsidRPr="007D2DC1">
        <w:rPr>
          <w:rFonts w:ascii="Century Gothic" w:hAnsi="Century Gothic" w:cs="Arial"/>
          <w:noProof/>
        </w:rPr>
        <w:t xml:space="preserve">Les succès et les échecs sont mentionnés. </w:t>
      </w:r>
    </w:p>
    <w:p w14:paraId="19AEF981" w14:textId="77777777" w:rsidR="00893DE9" w:rsidRPr="0005630A" w:rsidRDefault="00893DE9" w:rsidP="00E619F5">
      <w:pPr>
        <w:pStyle w:val="Corpsdetexte"/>
        <w:numPr>
          <w:ilvl w:val="1"/>
          <w:numId w:val="24"/>
        </w:numPr>
        <w:tabs>
          <w:tab w:val="clear" w:pos="4395"/>
        </w:tabs>
        <w:rPr>
          <w:rFonts w:ascii="Century Gothic" w:hAnsi="Century Gothic" w:cs="Arial"/>
          <w:noProof/>
        </w:rPr>
      </w:pPr>
      <w:r w:rsidRPr="007D2DC1">
        <w:rPr>
          <w:rFonts w:ascii="Century Gothic" w:hAnsi="Century Gothic" w:cs="Arial"/>
          <w:noProof/>
        </w:rPr>
        <w:t xml:space="preserve">Le travail journalier et son appréciation critique, ainsi que les réflexions y figurent. </w:t>
      </w:r>
    </w:p>
    <w:p w14:paraId="68A69ADC" w14:textId="77777777" w:rsidR="00893DE9" w:rsidRPr="00042172" w:rsidRDefault="00893DE9" w:rsidP="00A46EB5">
      <w:pPr>
        <w:pStyle w:val="Titre3"/>
        <w:rPr>
          <w:rStyle w:val="Titre2Car"/>
          <w:rFonts w:ascii="Century Gothic" w:hAnsi="Century Gothic"/>
          <w:b w:val="0"/>
        </w:rPr>
      </w:pPr>
      <w:bookmarkStart w:id="11" w:name="_Toc181364802"/>
      <w:r w:rsidRPr="00042172">
        <w:rPr>
          <w:rStyle w:val="Titre2Car"/>
          <w:rFonts w:ascii="Century Gothic" w:hAnsi="Century Gothic"/>
          <w:b w:val="0"/>
        </w:rPr>
        <w:t>Qualité</w:t>
      </w:r>
      <w:bookmarkEnd w:id="11"/>
    </w:p>
    <w:p w14:paraId="5A8FD152" w14:textId="77777777" w:rsidR="00893DE9" w:rsidRPr="00042172" w:rsidRDefault="00893DE9" w:rsidP="00E619F5">
      <w:pPr>
        <w:pStyle w:val="Corpsdetexte"/>
        <w:numPr>
          <w:ilvl w:val="0"/>
          <w:numId w:val="26"/>
        </w:numPr>
        <w:tabs>
          <w:tab w:val="clear" w:pos="4395"/>
        </w:tabs>
        <w:rPr>
          <w:rFonts w:ascii="Century Gothic" w:hAnsi="Century Gothic" w:cs="Arial"/>
          <w:noProof/>
        </w:rPr>
      </w:pPr>
      <w:r w:rsidRPr="00042172">
        <w:rPr>
          <w:rFonts w:ascii="Century Gothic" w:hAnsi="Century Gothic" w:cs="Arial"/>
          <w:noProof/>
        </w:rPr>
        <w:t>Réaliser un programme informatique de qualité</w:t>
      </w:r>
    </w:p>
    <w:p w14:paraId="5A5E2A1A"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sidRPr="00042172">
        <w:rPr>
          <w:rFonts w:ascii="Century Gothic" w:hAnsi="Century Gothic" w:cs="Arial"/>
          <w:noProof/>
        </w:rPr>
        <w:t>Organisé (namespace, classes, commit log,…)</w:t>
      </w:r>
    </w:p>
    <w:p w14:paraId="69821630"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sidRPr="00042172">
        <w:rPr>
          <w:rFonts w:ascii="Century Gothic" w:hAnsi="Century Gothic" w:cs="Arial"/>
          <w:noProof/>
        </w:rPr>
        <w:t>Compacté (pas de copié/collé,…)</w:t>
      </w:r>
    </w:p>
    <w:p w14:paraId="3E9A1B1C"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sidRPr="00042172">
        <w:rPr>
          <w:rFonts w:ascii="Century Gothic" w:hAnsi="Century Gothic" w:cs="Arial"/>
          <w:noProof/>
        </w:rPr>
        <w:t>Optimisé (utilisation de structures adaptées)</w:t>
      </w:r>
    </w:p>
    <w:p w14:paraId="390EDBB0"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sidRPr="00042172">
        <w:rPr>
          <w:rFonts w:ascii="Century Gothic" w:hAnsi="Century Gothic" w:cs="Arial"/>
          <w:noProof/>
        </w:rPr>
        <w:t>Testé</w:t>
      </w:r>
      <w:r>
        <w:rPr>
          <w:rFonts w:ascii="Century Gothic" w:hAnsi="Century Gothic" w:cs="Arial"/>
          <w:noProof/>
        </w:rPr>
        <w:t xml:space="preserve"> (tests unitaires)</w:t>
      </w:r>
    </w:p>
    <w:p w14:paraId="0A0EB29A" w14:textId="77777777" w:rsidR="00893DE9" w:rsidRDefault="00893DE9" w:rsidP="00E619F5">
      <w:pPr>
        <w:pStyle w:val="Corpsdetexte"/>
        <w:numPr>
          <w:ilvl w:val="1"/>
          <w:numId w:val="26"/>
        </w:numPr>
        <w:tabs>
          <w:tab w:val="clear" w:pos="4395"/>
        </w:tabs>
        <w:rPr>
          <w:rFonts w:ascii="Century Gothic" w:hAnsi="Century Gothic" w:cs="Arial"/>
          <w:noProof/>
        </w:rPr>
      </w:pPr>
      <w:r w:rsidRPr="00042172">
        <w:rPr>
          <w:rFonts w:ascii="Century Gothic" w:hAnsi="Century Gothic" w:cs="Arial"/>
          <w:noProof/>
        </w:rPr>
        <w:lastRenderedPageBreak/>
        <w:t>Commenté</w:t>
      </w:r>
    </w:p>
    <w:p w14:paraId="70E6723E"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Pr>
          <w:rFonts w:ascii="Century Gothic" w:hAnsi="Century Gothic" w:cs="Arial"/>
          <w:noProof/>
        </w:rPr>
        <w:t>Complet (code, script DB, maquettes PDF, éxécutable, …)</w:t>
      </w:r>
    </w:p>
    <w:p w14:paraId="53B9AC7C" w14:textId="77777777" w:rsidR="00893DE9" w:rsidRPr="00042172" w:rsidRDefault="00893DE9" w:rsidP="00E619F5">
      <w:pPr>
        <w:pStyle w:val="Corpsdetexte"/>
        <w:numPr>
          <w:ilvl w:val="0"/>
          <w:numId w:val="26"/>
        </w:numPr>
        <w:tabs>
          <w:tab w:val="clear" w:pos="4395"/>
        </w:tabs>
        <w:rPr>
          <w:rFonts w:ascii="Century Gothic" w:hAnsi="Century Gothic" w:cs="Arial"/>
          <w:noProof/>
        </w:rPr>
      </w:pPr>
      <w:r w:rsidRPr="00042172">
        <w:rPr>
          <w:rFonts w:ascii="Century Gothic" w:hAnsi="Century Gothic" w:cs="Arial"/>
          <w:noProof/>
        </w:rPr>
        <w:t>Prouver que vous êtes digne de confiance lorsqu’on vous confie un projet</w:t>
      </w:r>
    </w:p>
    <w:p w14:paraId="151AE38C"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Pr>
          <w:rFonts w:ascii="Century Gothic" w:hAnsi="Century Gothic" w:cs="Arial"/>
          <w:noProof/>
        </w:rPr>
        <w:t>Journal de travail à jour</w:t>
      </w:r>
    </w:p>
    <w:p w14:paraId="439824D0"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sidRPr="00042172">
        <w:rPr>
          <w:rFonts w:ascii="Century Gothic" w:hAnsi="Century Gothic" w:cs="Arial"/>
          <w:noProof/>
        </w:rPr>
        <w:t>Pro-activité</w:t>
      </w:r>
    </w:p>
    <w:p w14:paraId="3EC906D2" w14:textId="77777777" w:rsidR="00893DE9" w:rsidRPr="00042172" w:rsidRDefault="00893DE9" w:rsidP="00E619F5">
      <w:pPr>
        <w:pStyle w:val="Corpsdetexte"/>
        <w:numPr>
          <w:ilvl w:val="2"/>
          <w:numId w:val="26"/>
        </w:numPr>
        <w:tabs>
          <w:tab w:val="clear" w:pos="4395"/>
        </w:tabs>
        <w:rPr>
          <w:rFonts w:ascii="Century Gothic" w:hAnsi="Century Gothic" w:cs="Arial"/>
          <w:noProof/>
        </w:rPr>
      </w:pPr>
      <w:r w:rsidRPr="00042172">
        <w:rPr>
          <w:rFonts w:ascii="Century Gothic" w:hAnsi="Century Gothic" w:cs="Arial"/>
          <w:b/>
          <w:noProof/>
        </w:rPr>
        <w:t>Poser des questions</w:t>
      </w:r>
      <w:r w:rsidRPr="00042172">
        <w:rPr>
          <w:rFonts w:ascii="Century Gothic" w:hAnsi="Century Gothic" w:cs="Arial"/>
          <w:noProof/>
        </w:rPr>
        <w:t xml:space="preserve"> au client</w:t>
      </w:r>
    </w:p>
    <w:p w14:paraId="4117762A" w14:textId="77777777" w:rsidR="00893DE9" w:rsidRPr="00042172" w:rsidRDefault="00893DE9" w:rsidP="00E619F5">
      <w:pPr>
        <w:pStyle w:val="Corpsdetexte"/>
        <w:numPr>
          <w:ilvl w:val="2"/>
          <w:numId w:val="26"/>
        </w:numPr>
        <w:tabs>
          <w:tab w:val="clear" w:pos="4395"/>
        </w:tabs>
        <w:rPr>
          <w:rFonts w:ascii="Century Gothic" w:hAnsi="Century Gothic" w:cs="Arial"/>
          <w:noProof/>
        </w:rPr>
      </w:pPr>
      <w:r w:rsidRPr="00042172">
        <w:rPr>
          <w:rFonts w:ascii="Century Gothic" w:hAnsi="Century Gothic" w:cs="Arial"/>
          <w:noProof/>
        </w:rPr>
        <w:t>Faire des démonstrations</w:t>
      </w:r>
    </w:p>
    <w:p w14:paraId="3C1CF4DC" w14:textId="77777777" w:rsidR="00893DE9" w:rsidRPr="00042172" w:rsidRDefault="00893DE9" w:rsidP="00E619F5">
      <w:pPr>
        <w:pStyle w:val="Corpsdetexte"/>
        <w:numPr>
          <w:ilvl w:val="2"/>
          <w:numId w:val="26"/>
        </w:numPr>
        <w:tabs>
          <w:tab w:val="clear" w:pos="4395"/>
        </w:tabs>
        <w:rPr>
          <w:rStyle w:val="Titre2Car"/>
          <w:rFonts w:ascii="Century Gothic" w:hAnsi="Century Gothic"/>
          <w:b w:val="0"/>
          <w:noProof/>
          <w:sz w:val="22"/>
        </w:rPr>
      </w:pPr>
      <w:r w:rsidRPr="00042172">
        <w:rPr>
          <w:rFonts w:ascii="Century Gothic" w:hAnsi="Century Gothic" w:cs="Arial"/>
          <w:noProof/>
        </w:rPr>
        <w:t>Utiliser un système de versioning de code (GIT)</w:t>
      </w:r>
    </w:p>
    <w:p w14:paraId="3DEA8054" w14:textId="5CFF9BC3" w:rsidR="00893DE9" w:rsidRDefault="00893DE9" w:rsidP="00893DE9">
      <w:pPr>
        <w:rPr>
          <w:rStyle w:val="Titre2Car"/>
          <w:rFonts w:ascii="Century Gothic" w:hAnsi="Century Gothic"/>
        </w:rPr>
      </w:pPr>
    </w:p>
    <w:p w14:paraId="6849D946" w14:textId="77777777" w:rsidR="00893DE9" w:rsidRPr="00042172" w:rsidRDefault="00893DE9" w:rsidP="00A46EB5">
      <w:pPr>
        <w:pStyle w:val="Titre3"/>
        <w:rPr>
          <w:rStyle w:val="Titre2Car"/>
          <w:rFonts w:ascii="Century Gothic" w:hAnsi="Century Gothic"/>
          <w:b w:val="0"/>
        </w:rPr>
      </w:pPr>
      <w:bookmarkStart w:id="12" w:name="_Toc181364803"/>
      <w:r w:rsidRPr="00042172">
        <w:rPr>
          <w:rStyle w:val="Titre2Car"/>
          <w:rFonts w:ascii="Century Gothic" w:hAnsi="Century Gothic"/>
          <w:b w:val="0"/>
        </w:rPr>
        <w:t>Fonctionnalités requises (du point de vue client)</w:t>
      </w:r>
      <w:bookmarkEnd w:id="12"/>
    </w:p>
    <w:p w14:paraId="74214C8F" w14:textId="0E33B236" w:rsidR="00893DE9" w:rsidRPr="009937FB" w:rsidRDefault="00A46EB5" w:rsidP="00E619F5">
      <w:pPr>
        <w:pStyle w:val="Titre3"/>
        <w:numPr>
          <w:ilvl w:val="3"/>
          <w:numId w:val="10"/>
        </w:numPr>
        <w:rPr>
          <w:lang w:val="en-US"/>
        </w:rPr>
      </w:pPr>
      <w:bookmarkStart w:id="13" w:name="_Toc181364804"/>
      <w:r w:rsidRPr="009937FB">
        <w:rPr>
          <w:lang w:val="en-US"/>
        </w:rPr>
        <w:t>Replica</w:t>
      </w:r>
      <w:r w:rsidR="00893DE9" w:rsidRPr="009937FB">
        <w:rPr>
          <w:lang w:val="en-US"/>
        </w:rPr>
        <w:t xml:space="preserve"> d’un « </w:t>
      </w:r>
      <w:proofErr w:type="spellStart"/>
      <w:r w:rsidR="00893DE9" w:rsidRPr="009937FB">
        <w:rPr>
          <w:lang w:val="en-US"/>
        </w:rPr>
        <w:t>shoot’em</w:t>
      </w:r>
      <w:proofErr w:type="spellEnd"/>
      <w:r w:rsidR="00893DE9" w:rsidRPr="009937FB">
        <w:rPr>
          <w:lang w:val="en-US"/>
        </w:rPr>
        <w:t xml:space="preserve"> up 2D », </w:t>
      </w:r>
      <w:proofErr w:type="spellStart"/>
      <w:r w:rsidR="00893DE9" w:rsidRPr="009937FB">
        <w:rPr>
          <w:lang w:val="en-US"/>
        </w:rPr>
        <w:t>comme</w:t>
      </w:r>
      <w:proofErr w:type="spellEnd"/>
      <w:r w:rsidR="00893DE9" w:rsidRPr="009937FB">
        <w:rPr>
          <w:lang w:val="en-US"/>
        </w:rPr>
        <w:t xml:space="preserve"> Space Invader</w:t>
      </w:r>
      <w:bookmarkEnd w:id="13"/>
    </w:p>
    <w:p w14:paraId="3C830D00" w14:textId="77777777" w:rsidR="00893DE9" w:rsidRDefault="00893DE9" w:rsidP="00E619F5">
      <w:pPr>
        <w:pStyle w:val="Corpsdetexte"/>
        <w:numPr>
          <w:ilvl w:val="1"/>
          <w:numId w:val="25"/>
        </w:numPr>
        <w:tabs>
          <w:tab w:val="clear" w:pos="4395"/>
        </w:tabs>
        <w:jc w:val="left"/>
        <w:rPr>
          <w:rFonts w:ascii="Century Gothic" w:hAnsi="Century Gothic"/>
        </w:rPr>
      </w:pPr>
      <w:r>
        <w:rPr>
          <w:rFonts w:ascii="Century Gothic" w:hAnsi="Century Gothic"/>
        </w:rPr>
        <w:t>Maquettes</w:t>
      </w:r>
    </w:p>
    <w:p w14:paraId="0A968701" w14:textId="77777777" w:rsidR="00893DE9"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Menu principal</w:t>
      </w:r>
    </w:p>
    <w:p w14:paraId="4BC5E836" w14:textId="77777777" w:rsidR="00893DE9"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Ecran de jeu (niveau)</w:t>
      </w:r>
    </w:p>
    <w:p w14:paraId="026A37F6" w14:textId="77777777" w:rsidR="00893DE9"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Éditeur de niveau (voir détails ci-dessous)</w:t>
      </w:r>
    </w:p>
    <w:p w14:paraId="3FF191C3" w14:textId="77777777" w:rsidR="00893DE9" w:rsidRPr="008779E8"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High scores</w:t>
      </w:r>
    </w:p>
    <w:p w14:paraId="3171C4ED" w14:textId="77777777" w:rsidR="00893DE9" w:rsidRDefault="00893DE9" w:rsidP="00E619F5">
      <w:pPr>
        <w:pStyle w:val="Corpsdetexte"/>
        <w:numPr>
          <w:ilvl w:val="1"/>
          <w:numId w:val="25"/>
        </w:numPr>
        <w:tabs>
          <w:tab w:val="clear" w:pos="4395"/>
        </w:tabs>
        <w:jc w:val="left"/>
        <w:rPr>
          <w:rFonts w:ascii="Century Gothic" w:hAnsi="Century Gothic"/>
        </w:rPr>
      </w:pPr>
      <w:r>
        <w:rPr>
          <w:rFonts w:ascii="Century Gothic" w:hAnsi="Century Gothic"/>
        </w:rPr>
        <w:t>Contraintes de réalisation</w:t>
      </w:r>
    </w:p>
    <w:p w14:paraId="749C95D4" w14:textId="77777777" w:rsidR="00893DE9"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Un concept de niveaux décrivant</w:t>
      </w:r>
    </w:p>
    <w:p w14:paraId="362CEF23"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Le numéro du niveau (</w:t>
      </w:r>
      <w:proofErr w:type="spellStart"/>
      <w:r>
        <w:rPr>
          <w:rFonts w:ascii="Century Gothic" w:hAnsi="Century Gothic"/>
        </w:rPr>
        <w:t>Level</w:t>
      </w:r>
      <w:proofErr w:type="spellEnd"/>
      <w:r>
        <w:rPr>
          <w:rFonts w:ascii="Century Gothic" w:hAnsi="Century Gothic"/>
        </w:rPr>
        <w:t xml:space="preserve"> 1, </w:t>
      </w:r>
      <w:proofErr w:type="spellStart"/>
      <w:r>
        <w:rPr>
          <w:rFonts w:ascii="Century Gothic" w:hAnsi="Century Gothic"/>
        </w:rPr>
        <w:t>Level</w:t>
      </w:r>
      <w:proofErr w:type="spellEnd"/>
      <w:r>
        <w:rPr>
          <w:rFonts w:ascii="Century Gothic" w:hAnsi="Century Gothic"/>
        </w:rPr>
        <w:t xml:space="preserve"> 2, …)</w:t>
      </w:r>
    </w:p>
    <w:p w14:paraId="74DED4C6"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Le joueur</w:t>
      </w:r>
    </w:p>
    <w:p w14:paraId="23959F93"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Déplacements</w:t>
      </w:r>
    </w:p>
    <w:p w14:paraId="3E1796C1"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Nombre de vies</w:t>
      </w:r>
    </w:p>
    <w:p w14:paraId="29FF477A"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Capacités de tir : direction, rafale, cooldown, décompte munitions, recharge, …</w:t>
      </w:r>
    </w:p>
    <w:p w14:paraId="4165D33C"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 xml:space="preserve">Un </w:t>
      </w:r>
      <w:proofErr w:type="spellStart"/>
      <w:r>
        <w:rPr>
          <w:rFonts w:ascii="Century Gothic" w:hAnsi="Century Gothic"/>
        </w:rPr>
        <w:t>sprite</w:t>
      </w:r>
      <w:proofErr w:type="spellEnd"/>
    </w:p>
    <w:p w14:paraId="7A657C4F"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Les ennemis du niveau avec (pour chaque type)</w:t>
      </w:r>
    </w:p>
    <w:p w14:paraId="225EE8E6"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Nombre de vies</w:t>
      </w:r>
    </w:p>
    <w:p w14:paraId="2E197F52"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Minutage d’apparition</w:t>
      </w:r>
    </w:p>
    <w:p w14:paraId="2336365F"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Tir (oui / non)</w:t>
      </w:r>
    </w:p>
    <w:p w14:paraId="71D09C39" w14:textId="77777777" w:rsidR="00893DE9" w:rsidRPr="00490272"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 xml:space="preserve">Un </w:t>
      </w:r>
      <w:proofErr w:type="spellStart"/>
      <w:r>
        <w:rPr>
          <w:rFonts w:ascii="Century Gothic" w:hAnsi="Century Gothic"/>
        </w:rPr>
        <w:t>sprite</w:t>
      </w:r>
      <w:proofErr w:type="spellEnd"/>
    </w:p>
    <w:p w14:paraId="6B061C02"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Les obstacles avec (pour chaque type)</w:t>
      </w:r>
    </w:p>
    <w:p w14:paraId="646D68BE"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Une taille</w:t>
      </w:r>
    </w:p>
    <w:p w14:paraId="54583024"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Une position X,Y</w:t>
      </w:r>
    </w:p>
    <w:p w14:paraId="563BBD3A"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 xml:space="preserve">Un </w:t>
      </w:r>
      <w:proofErr w:type="spellStart"/>
      <w:r>
        <w:rPr>
          <w:rFonts w:ascii="Century Gothic" w:hAnsi="Century Gothic"/>
        </w:rPr>
        <w:t>sprite</w:t>
      </w:r>
      <w:proofErr w:type="spellEnd"/>
    </w:p>
    <w:p w14:paraId="4CD74657"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Le comportement en cas de dégâts (tir, collision)</w:t>
      </w:r>
    </w:p>
    <w:p w14:paraId="79B26380" w14:textId="77777777" w:rsidR="00893DE9"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Structure et données des niveaux décrits et stockés dans une base de données relationnelle</w:t>
      </w:r>
    </w:p>
    <w:p w14:paraId="4BA014EB" w14:textId="77777777" w:rsidR="00893DE9" w:rsidRDefault="00893DE9" w:rsidP="00E619F5">
      <w:pPr>
        <w:pStyle w:val="Corpsdetexte"/>
        <w:numPr>
          <w:ilvl w:val="1"/>
          <w:numId w:val="25"/>
        </w:numPr>
        <w:tabs>
          <w:tab w:val="clear" w:pos="4395"/>
        </w:tabs>
        <w:jc w:val="left"/>
        <w:rPr>
          <w:rFonts w:ascii="Century Gothic" w:hAnsi="Century Gothic"/>
        </w:rPr>
      </w:pPr>
      <w:r>
        <w:rPr>
          <w:rFonts w:ascii="Century Gothic" w:hAnsi="Century Gothic"/>
        </w:rPr>
        <w:lastRenderedPageBreak/>
        <w:t>Fonctionnalités</w:t>
      </w:r>
    </w:p>
    <w:p w14:paraId="574F591B" w14:textId="77777777" w:rsidR="00893DE9"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Au moins 2 niveaux implémentés avec</w:t>
      </w:r>
    </w:p>
    <w:p w14:paraId="1A1A4391"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Joueur</w:t>
      </w:r>
    </w:p>
    <w:p w14:paraId="7C9ED495"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Ennemis</w:t>
      </w:r>
    </w:p>
    <w:p w14:paraId="744E6032"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Obstacles</w:t>
      </w:r>
    </w:p>
    <w:p w14:paraId="7DCD58F8" w14:textId="79D475EB" w:rsidR="00893DE9" w:rsidRPr="00435C68"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 xml:space="preserve">Gestion des </w:t>
      </w:r>
      <w:proofErr w:type="spellStart"/>
      <w:r>
        <w:rPr>
          <w:rFonts w:ascii="Century Gothic" w:hAnsi="Century Gothic"/>
        </w:rPr>
        <w:t>highscores</w:t>
      </w:r>
      <w:proofErr w:type="spellEnd"/>
      <w:r>
        <w:rPr>
          <w:rFonts w:ascii="Century Gothic" w:hAnsi="Century Gothic"/>
        </w:rPr>
        <w:t xml:space="preserve"> (en base de données)</w:t>
      </w:r>
    </w:p>
    <w:p w14:paraId="49DB1735" w14:textId="77777777" w:rsidR="00893DE9" w:rsidRPr="003D0127" w:rsidRDefault="00893DE9" w:rsidP="00E619F5">
      <w:pPr>
        <w:pStyle w:val="Titre3"/>
        <w:numPr>
          <w:ilvl w:val="3"/>
          <w:numId w:val="10"/>
        </w:numPr>
      </w:pPr>
      <w:bookmarkStart w:id="14" w:name="_Toc181364805"/>
      <w:r w:rsidRPr="2942286A">
        <w:t>Spécificités UX</w:t>
      </w:r>
      <w:bookmarkEnd w:id="14"/>
    </w:p>
    <w:p w14:paraId="7516227E" w14:textId="77777777" w:rsidR="00893DE9" w:rsidRDefault="00893DE9" w:rsidP="00893DE9">
      <w:pPr>
        <w:pStyle w:val="paragraphe3"/>
        <w:spacing w:line="259" w:lineRule="auto"/>
        <w:ind w:left="0"/>
        <w:rPr>
          <w:rFonts w:ascii="Century Gothic" w:eastAsia="Century Gothic" w:hAnsi="Century Gothic" w:cs="Century Gothic"/>
        </w:rPr>
      </w:pPr>
      <w:r>
        <w:rPr>
          <w:rFonts w:ascii="Century Gothic" w:eastAsia="Century Gothic" w:hAnsi="Century Gothic" w:cs="Century Gothic"/>
        </w:rPr>
        <w:t>La documentation contenue dans livraison finale du projet (</w:t>
      </w:r>
      <w:proofErr w:type="spellStart"/>
      <w:r>
        <w:rPr>
          <w:rFonts w:ascii="Century Gothic" w:eastAsia="Century Gothic" w:hAnsi="Century Gothic" w:cs="Century Gothic"/>
        </w:rPr>
        <w:t>Github</w:t>
      </w:r>
      <w:proofErr w:type="spellEnd"/>
      <w:r>
        <w:rPr>
          <w:rFonts w:ascii="Century Gothic" w:eastAsia="Century Gothic" w:hAnsi="Century Gothic" w:cs="Century Gothic"/>
        </w:rPr>
        <w:t>) comprend</w:t>
      </w:r>
      <w:r w:rsidRPr="2942286A">
        <w:rPr>
          <w:rFonts w:ascii="Century Gothic" w:eastAsia="Century Gothic" w:hAnsi="Century Gothic" w:cs="Century Gothic"/>
        </w:rPr>
        <w:t xml:space="preserve"> :</w:t>
      </w:r>
    </w:p>
    <w:p w14:paraId="6D363E99" w14:textId="77777777" w:rsidR="00893DE9" w:rsidRDefault="00893DE9" w:rsidP="00893DE9">
      <w:pPr>
        <w:pStyle w:val="paragraphe3"/>
        <w:spacing w:line="259" w:lineRule="auto"/>
        <w:ind w:left="0"/>
        <w:rPr>
          <w:rFonts w:ascii="Century Gothic" w:eastAsia="Century Gothic" w:hAnsi="Century Gothic" w:cs="Century Gothic"/>
        </w:rPr>
      </w:pPr>
    </w:p>
    <w:p w14:paraId="550C531D" w14:textId="77777777" w:rsidR="00893DE9" w:rsidRDefault="00893DE9" w:rsidP="00E619F5">
      <w:pPr>
        <w:pStyle w:val="Corpsdetexte"/>
        <w:numPr>
          <w:ilvl w:val="0"/>
          <w:numId w:val="23"/>
        </w:numPr>
        <w:tabs>
          <w:tab w:val="clear" w:pos="4395"/>
        </w:tabs>
        <w:jc w:val="left"/>
      </w:pPr>
      <w:r w:rsidRPr="2942286A">
        <w:rPr>
          <w:rFonts w:ascii="Century Gothic" w:eastAsia="Century Gothic" w:hAnsi="Century Gothic" w:cs="Century Gothic"/>
        </w:rPr>
        <w:t xml:space="preserve">Un chapitre d’analyse </w:t>
      </w:r>
      <w:r>
        <w:rPr>
          <w:rFonts w:ascii="Century Gothic" w:eastAsia="Century Gothic" w:hAnsi="Century Gothic" w:cs="Century Gothic"/>
        </w:rPr>
        <w:t>de l’UX</w:t>
      </w:r>
      <w:r w:rsidRPr="2942286A">
        <w:rPr>
          <w:rFonts w:ascii="Century Gothic" w:eastAsia="Century Gothic" w:hAnsi="Century Gothic" w:cs="Century Gothic"/>
        </w:rPr>
        <w:t xml:space="preserve">: </w:t>
      </w:r>
    </w:p>
    <w:p w14:paraId="54DD7027" w14:textId="77777777" w:rsidR="00893DE9" w:rsidRDefault="00893DE9" w:rsidP="00E619F5">
      <w:pPr>
        <w:pStyle w:val="Corpsdetexte"/>
        <w:numPr>
          <w:ilvl w:val="1"/>
          <w:numId w:val="23"/>
        </w:numPr>
        <w:tabs>
          <w:tab w:val="clear" w:pos="4395"/>
        </w:tabs>
        <w:jc w:val="left"/>
      </w:pPr>
      <w:r w:rsidRPr="2942286A">
        <w:rPr>
          <w:rFonts w:ascii="Century Gothic" w:eastAsia="Century Gothic" w:hAnsi="Century Gothic" w:cs="Century Gothic"/>
        </w:rPr>
        <w:t xml:space="preserve">Conception centrée utilisateur </w:t>
      </w:r>
    </w:p>
    <w:p w14:paraId="4E24623B" w14:textId="77777777" w:rsidR="00893DE9" w:rsidRDefault="00893DE9" w:rsidP="00E619F5">
      <w:pPr>
        <w:pStyle w:val="Corpsdetexte"/>
        <w:numPr>
          <w:ilvl w:val="2"/>
          <w:numId w:val="23"/>
        </w:numPr>
        <w:tabs>
          <w:tab w:val="clear" w:pos="4395"/>
        </w:tabs>
        <w:jc w:val="left"/>
      </w:pPr>
      <w:r w:rsidRPr="2942286A">
        <w:rPr>
          <w:rFonts w:ascii="Century Gothic" w:eastAsia="Century Gothic" w:hAnsi="Century Gothic" w:cs="Century Gothic"/>
        </w:rPr>
        <w:t>Création de deux profils de joueurs sous forme de “Personas”</w:t>
      </w:r>
    </w:p>
    <w:p w14:paraId="64D95802" w14:textId="77777777" w:rsidR="00893DE9" w:rsidRDefault="00893DE9" w:rsidP="00E619F5">
      <w:pPr>
        <w:pStyle w:val="Corpsdetexte"/>
        <w:numPr>
          <w:ilvl w:val="1"/>
          <w:numId w:val="23"/>
        </w:numPr>
        <w:tabs>
          <w:tab w:val="clear" w:pos="4395"/>
        </w:tabs>
        <w:jc w:val="left"/>
      </w:pPr>
      <w:r w:rsidRPr="2942286A">
        <w:rPr>
          <w:rFonts w:ascii="Century Gothic" w:eastAsia="Century Gothic" w:hAnsi="Century Gothic" w:cs="Century Gothic"/>
        </w:rPr>
        <w:t xml:space="preserve">Choix de la palette graphique </w:t>
      </w:r>
    </w:p>
    <w:p w14:paraId="0112381F" w14:textId="77777777" w:rsidR="00893DE9" w:rsidRDefault="00893DE9" w:rsidP="00E619F5">
      <w:pPr>
        <w:pStyle w:val="Corpsdetexte"/>
        <w:numPr>
          <w:ilvl w:val="1"/>
          <w:numId w:val="23"/>
        </w:numPr>
        <w:tabs>
          <w:tab w:val="clear" w:pos="4395"/>
        </w:tabs>
        <w:jc w:val="left"/>
        <w:rPr>
          <w:rFonts w:ascii="Century Gothic" w:eastAsia="Century Gothic" w:hAnsi="Century Gothic" w:cs="Century Gothic"/>
        </w:rPr>
      </w:pPr>
      <w:r w:rsidRPr="2942286A">
        <w:rPr>
          <w:rFonts w:ascii="Century Gothic" w:eastAsia="Century Gothic" w:hAnsi="Century Gothic" w:cs="Century Gothic"/>
        </w:rPr>
        <w:t>Eco-conception</w:t>
      </w:r>
    </w:p>
    <w:p w14:paraId="32FFA640" w14:textId="77777777" w:rsidR="00893DE9" w:rsidRDefault="00893DE9" w:rsidP="00E619F5">
      <w:pPr>
        <w:pStyle w:val="Corpsdetexte"/>
        <w:numPr>
          <w:ilvl w:val="1"/>
          <w:numId w:val="23"/>
        </w:numPr>
        <w:tabs>
          <w:tab w:val="clear" w:pos="4395"/>
        </w:tabs>
        <w:jc w:val="left"/>
        <w:rPr>
          <w:rFonts w:ascii="Century Gothic" w:eastAsia="Century Gothic" w:hAnsi="Century Gothic" w:cs="Century Gothic"/>
        </w:rPr>
      </w:pPr>
      <w:r w:rsidRPr="2942286A">
        <w:rPr>
          <w:rFonts w:ascii="Century Gothic" w:eastAsia="Century Gothic" w:hAnsi="Century Gothic" w:cs="Century Gothic"/>
        </w:rPr>
        <w:t>Accessibilité</w:t>
      </w:r>
    </w:p>
    <w:p w14:paraId="1499A671" w14:textId="77777777" w:rsidR="00893DE9" w:rsidRDefault="00893DE9" w:rsidP="00E619F5">
      <w:pPr>
        <w:pStyle w:val="Corpsdetexte"/>
        <w:numPr>
          <w:ilvl w:val="0"/>
          <w:numId w:val="23"/>
        </w:numPr>
        <w:tabs>
          <w:tab w:val="clear" w:pos="4395"/>
        </w:tabs>
        <w:jc w:val="left"/>
        <w:rPr>
          <w:rFonts w:ascii="Century Gothic" w:eastAsia="Century Gothic" w:hAnsi="Century Gothic" w:cs="Century Gothic"/>
        </w:rPr>
      </w:pPr>
      <w:r w:rsidRPr="1473914C">
        <w:rPr>
          <w:rFonts w:ascii="Century Gothic" w:eastAsia="Century Gothic" w:hAnsi="Century Gothic" w:cs="Century Gothic"/>
        </w:rPr>
        <w:t>Un chapitre de conception</w:t>
      </w:r>
    </w:p>
    <w:p w14:paraId="6592FD13" w14:textId="77777777" w:rsidR="00893DE9" w:rsidRDefault="00893DE9" w:rsidP="00E619F5">
      <w:pPr>
        <w:pStyle w:val="Corpsdetexte"/>
        <w:numPr>
          <w:ilvl w:val="1"/>
          <w:numId w:val="23"/>
        </w:numPr>
        <w:tabs>
          <w:tab w:val="clear" w:pos="4395"/>
        </w:tabs>
        <w:jc w:val="left"/>
        <w:rPr>
          <w:rFonts w:ascii="Century Gothic" w:eastAsia="Century Gothic" w:hAnsi="Century Gothic" w:cs="Century Gothic"/>
          <w:color w:val="000000" w:themeColor="text1"/>
        </w:rPr>
      </w:pPr>
      <w:r w:rsidRPr="43F7DB22">
        <w:rPr>
          <w:rFonts w:ascii="Century Gothic" w:eastAsia="Century Gothic" w:hAnsi="Century Gothic" w:cs="Century Gothic"/>
          <w:color w:val="000000" w:themeColor="text1"/>
        </w:rPr>
        <w:t xml:space="preserve">Définition de tous les écrans - maquettes base-fidélité / </w:t>
      </w:r>
      <w:proofErr w:type="spellStart"/>
      <w:r w:rsidRPr="43F7DB22">
        <w:rPr>
          <w:rFonts w:ascii="Century Gothic" w:eastAsia="Century Gothic" w:hAnsi="Century Gothic" w:cs="Century Gothic"/>
          <w:color w:val="000000" w:themeColor="text1"/>
        </w:rPr>
        <w:t>low-fidelity</w:t>
      </w:r>
      <w:proofErr w:type="spellEnd"/>
      <w:r w:rsidRPr="43F7DB22">
        <w:rPr>
          <w:rFonts w:ascii="Century Gothic" w:eastAsia="Century Gothic" w:hAnsi="Century Gothic" w:cs="Century Gothic"/>
          <w:color w:val="000000" w:themeColor="text1"/>
        </w:rPr>
        <w:t xml:space="preserve"> wireframes</w:t>
      </w:r>
    </w:p>
    <w:p w14:paraId="5303B70D" w14:textId="77777777" w:rsidR="00893DE9" w:rsidRDefault="00893DE9" w:rsidP="00E619F5">
      <w:pPr>
        <w:pStyle w:val="Corpsdetexte"/>
        <w:numPr>
          <w:ilvl w:val="1"/>
          <w:numId w:val="23"/>
        </w:numPr>
        <w:tabs>
          <w:tab w:val="clear" w:pos="4395"/>
        </w:tabs>
        <w:jc w:val="left"/>
        <w:rPr>
          <w:rFonts w:ascii="Century Gothic" w:eastAsia="Century Gothic" w:hAnsi="Century Gothic" w:cs="Century Gothic"/>
          <w:color w:val="000000" w:themeColor="text1"/>
        </w:rPr>
      </w:pPr>
      <w:r w:rsidRPr="43F7DB22">
        <w:rPr>
          <w:rFonts w:ascii="Century Gothic" w:hAnsi="Century Gothic"/>
        </w:rPr>
        <w:t>Ecran “Éditeur de niveau”</w:t>
      </w:r>
      <w:r w:rsidRPr="43F7DB22">
        <w:rPr>
          <w:rFonts w:ascii="Century Gothic" w:eastAsia="Century Gothic" w:hAnsi="Century Gothic" w:cs="Century Gothic"/>
          <w:color w:val="000000" w:themeColor="text1"/>
        </w:rPr>
        <w:t xml:space="preserve"> - maquette haute-fidélité / high-</w:t>
      </w:r>
      <w:proofErr w:type="spellStart"/>
      <w:r w:rsidRPr="43F7DB22">
        <w:rPr>
          <w:rFonts w:ascii="Century Gothic" w:eastAsia="Century Gothic" w:hAnsi="Century Gothic" w:cs="Century Gothic"/>
          <w:color w:val="000000" w:themeColor="text1"/>
        </w:rPr>
        <w:t>fidelity</w:t>
      </w:r>
      <w:proofErr w:type="spellEnd"/>
      <w:r w:rsidRPr="43F7DB22">
        <w:rPr>
          <w:rFonts w:ascii="Century Gothic" w:eastAsia="Century Gothic" w:hAnsi="Century Gothic" w:cs="Century Gothic"/>
          <w:color w:val="000000" w:themeColor="text1"/>
        </w:rPr>
        <w:t xml:space="preserve"> wireframe</w:t>
      </w:r>
    </w:p>
    <w:p w14:paraId="50925A85" w14:textId="77777777" w:rsidR="00893DE9" w:rsidRDefault="00893DE9" w:rsidP="00E619F5">
      <w:pPr>
        <w:pStyle w:val="Corpsdetexte"/>
        <w:numPr>
          <w:ilvl w:val="1"/>
          <w:numId w:val="23"/>
        </w:numPr>
        <w:tabs>
          <w:tab w:val="clear" w:pos="4395"/>
        </w:tabs>
        <w:jc w:val="left"/>
        <w:rPr>
          <w:rFonts w:ascii="Century Gothic" w:eastAsia="Century Gothic" w:hAnsi="Century Gothic" w:cs="Century Gothic"/>
        </w:rPr>
      </w:pPr>
      <w:r w:rsidRPr="2942286A">
        <w:rPr>
          <w:rFonts w:ascii="Century Gothic" w:eastAsia="Century Gothic" w:hAnsi="Century Gothic" w:cs="Century Gothic"/>
        </w:rPr>
        <w:t>Choix effectués</w:t>
      </w:r>
    </w:p>
    <w:p w14:paraId="19A77044" w14:textId="77777777" w:rsidR="00893DE9" w:rsidRDefault="00893DE9" w:rsidP="00E619F5">
      <w:pPr>
        <w:pStyle w:val="Corpsdetexte"/>
        <w:numPr>
          <w:ilvl w:val="0"/>
          <w:numId w:val="23"/>
        </w:numPr>
        <w:tabs>
          <w:tab w:val="clear" w:pos="4395"/>
        </w:tabs>
        <w:jc w:val="left"/>
        <w:rPr>
          <w:rFonts w:ascii="Century Gothic" w:eastAsia="Century Gothic" w:hAnsi="Century Gothic" w:cs="Century Gothic"/>
        </w:rPr>
      </w:pPr>
      <w:r w:rsidRPr="2942286A">
        <w:rPr>
          <w:rFonts w:ascii="Century Gothic" w:eastAsia="Century Gothic" w:hAnsi="Century Gothic" w:cs="Century Gothic"/>
        </w:rPr>
        <w:t>Un chapitre d’évaluation</w:t>
      </w:r>
    </w:p>
    <w:p w14:paraId="478AB346" w14:textId="77777777" w:rsidR="00893DE9" w:rsidRPr="00086CE3" w:rsidRDefault="00893DE9" w:rsidP="00E619F5">
      <w:pPr>
        <w:pStyle w:val="Corpsdetexte"/>
        <w:numPr>
          <w:ilvl w:val="1"/>
          <w:numId w:val="23"/>
        </w:numPr>
        <w:tabs>
          <w:tab w:val="clear" w:pos="4395"/>
        </w:tabs>
        <w:jc w:val="left"/>
        <w:rPr>
          <w:rFonts w:ascii="Century Gothic" w:eastAsia="Century Gothic" w:hAnsi="Century Gothic" w:cs="Century Gothic"/>
          <w:lang w:val="en-US"/>
        </w:rPr>
      </w:pPr>
      <w:r w:rsidRPr="00086CE3">
        <w:rPr>
          <w:rFonts w:ascii="Century Gothic" w:eastAsia="Century Gothic" w:hAnsi="Century Gothic" w:cs="Century Gothic"/>
          <w:lang w:val="en-US"/>
        </w:rPr>
        <w:t xml:space="preserve">Tests (A/B tests, test </w:t>
      </w:r>
      <w:proofErr w:type="spellStart"/>
      <w:r w:rsidRPr="00086CE3">
        <w:rPr>
          <w:rFonts w:ascii="Century Gothic" w:eastAsia="Century Gothic" w:hAnsi="Century Gothic" w:cs="Century Gothic"/>
          <w:lang w:val="en-US"/>
        </w:rPr>
        <w:t>d’utilisabilité</w:t>
      </w:r>
      <w:proofErr w:type="spellEnd"/>
      <w:r w:rsidRPr="00086CE3">
        <w:rPr>
          <w:rFonts w:ascii="Century Gothic" w:eastAsia="Century Gothic" w:hAnsi="Century Gothic" w:cs="Century Gothic"/>
          <w:lang w:val="en-US"/>
        </w:rPr>
        <w:t>)</w:t>
      </w:r>
    </w:p>
    <w:p w14:paraId="2F0C64B7" w14:textId="77777777" w:rsidR="00893DE9" w:rsidRPr="00086CE3" w:rsidRDefault="00893DE9" w:rsidP="00893DE9">
      <w:pPr>
        <w:pStyle w:val="paragraphe3"/>
        <w:rPr>
          <w:rFonts w:ascii="Century Gothic" w:hAnsi="Century Gothic"/>
          <w:lang w:val="en-US"/>
        </w:rPr>
      </w:pPr>
    </w:p>
    <w:p w14:paraId="0980839F" w14:textId="77777777" w:rsidR="00893DE9" w:rsidRPr="00042172" w:rsidRDefault="00893DE9" w:rsidP="00E619F5">
      <w:pPr>
        <w:pStyle w:val="Titre3"/>
        <w:numPr>
          <w:ilvl w:val="3"/>
          <w:numId w:val="10"/>
        </w:numPr>
      </w:pPr>
      <w:bookmarkStart w:id="15" w:name="_Toc181364806"/>
      <w:r w:rsidRPr="2942286A">
        <w:t>Spécificités POO</w:t>
      </w:r>
      <w:bookmarkEnd w:id="15"/>
    </w:p>
    <w:p w14:paraId="224614A6" w14:textId="77777777" w:rsidR="00893DE9" w:rsidRDefault="00893DE9" w:rsidP="00893DE9">
      <w:pPr>
        <w:pStyle w:val="paragraphe3"/>
        <w:spacing w:line="259" w:lineRule="auto"/>
        <w:ind w:left="0"/>
        <w:rPr>
          <w:rFonts w:ascii="Century Gothic" w:eastAsia="Century Gothic" w:hAnsi="Century Gothic" w:cs="Century Gothic"/>
        </w:rPr>
      </w:pPr>
      <w:r>
        <w:rPr>
          <w:rFonts w:ascii="Century Gothic" w:eastAsia="Century Gothic" w:hAnsi="Century Gothic" w:cs="Century Gothic"/>
        </w:rPr>
        <w:t>La livraison finale du projet (</w:t>
      </w:r>
      <w:proofErr w:type="spellStart"/>
      <w:r>
        <w:rPr>
          <w:rFonts w:ascii="Century Gothic" w:eastAsia="Century Gothic" w:hAnsi="Century Gothic" w:cs="Century Gothic"/>
        </w:rPr>
        <w:t>Github</w:t>
      </w:r>
      <w:proofErr w:type="spellEnd"/>
      <w:r>
        <w:rPr>
          <w:rFonts w:ascii="Century Gothic" w:eastAsia="Century Gothic" w:hAnsi="Century Gothic" w:cs="Century Gothic"/>
        </w:rPr>
        <w:t>) comprend</w:t>
      </w:r>
      <w:r w:rsidRPr="2942286A">
        <w:rPr>
          <w:rFonts w:ascii="Century Gothic" w:eastAsia="Century Gothic" w:hAnsi="Century Gothic" w:cs="Century Gothic"/>
        </w:rPr>
        <w:t xml:space="preserve"> :</w:t>
      </w:r>
    </w:p>
    <w:p w14:paraId="7592EC62" w14:textId="77777777" w:rsidR="00893DE9" w:rsidRDefault="00893DE9" w:rsidP="00E619F5">
      <w:pPr>
        <w:pStyle w:val="Corpsdetexte"/>
        <w:numPr>
          <w:ilvl w:val="0"/>
          <w:numId w:val="27"/>
        </w:numPr>
        <w:tabs>
          <w:tab w:val="clear" w:pos="4395"/>
        </w:tabs>
        <w:ind w:left="890"/>
        <w:rPr>
          <w:rFonts w:ascii="Century Gothic" w:hAnsi="Century Gothic" w:cs="Arial"/>
          <w:noProof/>
        </w:rPr>
      </w:pPr>
      <w:r>
        <w:rPr>
          <w:rFonts w:ascii="Century Gothic" w:hAnsi="Century Gothic" w:cs="Arial"/>
          <w:noProof/>
        </w:rPr>
        <w:t>Le code</w:t>
      </w:r>
    </w:p>
    <w:p w14:paraId="208361C4" w14:textId="77777777" w:rsidR="00893DE9" w:rsidRPr="00A9401C" w:rsidRDefault="00893DE9" w:rsidP="00E619F5">
      <w:pPr>
        <w:pStyle w:val="Corpsdetexte"/>
        <w:numPr>
          <w:ilvl w:val="1"/>
          <w:numId w:val="23"/>
        </w:numPr>
        <w:tabs>
          <w:tab w:val="clear" w:pos="4395"/>
        </w:tabs>
        <w:jc w:val="left"/>
        <w:rPr>
          <w:rFonts w:ascii="Century Gothic" w:eastAsia="Century Gothic" w:hAnsi="Century Gothic" w:cs="Century Gothic"/>
        </w:rPr>
      </w:pPr>
      <w:r w:rsidRPr="00A9401C">
        <w:rPr>
          <w:rFonts w:ascii="Century Gothic" w:eastAsia="Century Gothic" w:hAnsi="Century Gothic" w:cs="Century Gothic"/>
        </w:rPr>
        <w:t>Programmation orientée objet</w:t>
      </w:r>
    </w:p>
    <w:p w14:paraId="6B4A60E9" w14:textId="77777777" w:rsidR="00893DE9" w:rsidRPr="00A9401C" w:rsidRDefault="00893DE9" w:rsidP="00E619F5">
      <w:pPr>
        <w:pStyle w:val="Corpsdetexte"/>
        <w:numPr>
          <w:ilvl w:val="1"/>
          <w:numId w:val="23"/>
        </w:numPr>
        <w:tabs>
          <w:tab w:val="clear" w:pos="4395"/>
        </w:tabs>
        <w:jc w:val="left"/>
        <w:rPr>
          <w:rFonts w:ascii="Century Gothic" w:eastAsia="Century Gothic" w:hAnsi="Century Gothic" w:cs="Century Gothic"/>
        </w:rPr>
      </w:pPr>
      <w:r w:rsidRPr="00A9401C">
        <w:rPr>
          <w:rFonts w:ascii="Century Gothic" w:eastAsia="Century Gothic" w:hAnsi="Century Gothic" w:cs="Century Gothic"/>
        </w:rPr>
        <w:t>Tests unitaires</w:t>
      </w:r>
    </w:p>
    <w:p w14:paraId="1F74BA24" w14:textId="77777777" w:rsidR="00893DE9" w:rsidRPr="00042172" w:rsidRDefault="00893DE9" w:rsidP="00E619F5">
      <w:pPr>
        <w:pStyle w:val="Corpsdetexte"/>
        <w:numPr>
          <w:ilvl w:val="0"/>
          <w:numId w:val="27"/>
        </w:numPr>
        <w:tabs>
          <w:tab w:val="clear" w:pos="4395"/>
        </w:tabs>
        <w:ind w:left="890"/>
        <w:rPr>
          <w:rFonts w:ascii="Century Gothic" w:hAnsi="Century Gothic" w:cs="Arial"/>
          <w:noProof/>
        </w:rPr>
      </w:pPr>
      <w:r w:rsidRPr="00042172">
        <w:rPr>
          <w:rFonts w:ascii="Century Gothic" w:hAnsi="Century Gothic" w:cs="Arial"/>
          <w:noProof/>
        </w:rPr>
        <w:t>Documentation</w:t>
      </w:r>
      <w:r>
        <w:rPr>
          <w:rFonts w:ascii="Century Gothic" w:hAnsi="Century Gothic" w:cs="Arial"/>
          <w:noProof/>
        </w:rPr>
        <w:t xml:space="preserve"> (chapitres du rapport)</w:t>
      </w:r>
    </w:p>
    <w:p w14:paraId="5C15B558" w14:textId="77777777" w:rsidR="00893DE9" w:rsidRDefault="00893DE9" w:rsidP="00E619F5">
      <w:pPr>
        <w:pStyle w:val="Corpsdetexte"/>
        <w:numPr>
          <w:ilvl w:val="1"/>
          <w:numId w:val="27"/>
        </w:numPr>
        <w:tabs>
          <w:tab w:val="clear" w:pos="4395"/>
        </w:tabs>
        <w:ind w:left="1610"/>
        <w:rPr>
          <w:rFonts w:ascii="Century Gothic" w:hAnsi="Century Gothic" w:cs="Arial"/>
          <w:noProof/>
        </w:rPr>
      </w:pPr>
      <w:r>
        <w:rPr>
          <w:rFonts w:ascii="Century Gothic" w:hAnsi="Century Gothic" w:cs="Arial"/>
          <w:noProof/>
        </w:rPr>
        <w:t>Une analyse fonctionnelle centrée utilisateur sous forme de User Stories</w:t>
      </w:r>
    </w:p>
    <w:p w14:paraId="47DAC8A2" w14:textId="77777777" w:rsidR="00893DE9" w:rsidRPr="00042172" w:rsidRDefault="00893DE9" w:rsidP="00E619F5">
      <w:pPr>
        <w:pStyle w:val="Corpsdetexte"/>
        <w:numPr>
          <w:ilvl w:val="1"/>
          <w:numId w:val="27"/>
        </w:numPr>
        <w:tabs>
          <w:tab w:val="clear" w:pos="4395"/>
        </w:tabs>
        <w:ind w:left="1610"/>
        <w:rPr>
          <w:rFonts w:ascii="Century Gothic" w:hAnsi="Century Gothic" w:cs="Arial"/>
          <w:noProof/>
        </w:rPr>
      </w:pPr>
      <w:r w:rsidRPr="00042172">
        <w:rPr>
          <w:rFonts w:ascii="Century Gothic" w:hAnsi="Century Gothic" w:cs="Arial"/>
          <w:noProof/>
        </w:rPr>
        <w:t>Automatique du code</w:t>
      </w:r>
      <w:r>
        <w:rPr>
          <w:rFonts w:ascii="Century Gothic" w:hAnsi="Century Gothic" w:cs="Arial"/>
          <w:noProof/>
        </w:rPr>
        <w:t xml:space="preserve"> (manuel de référence)</w:t>
      </w:r>
    </w:p>
    <w:p w14:paraId="2F4FDC9F" w14:textId="77777777" w:rsidR="00893DE9" w:rsidRDefault="00893DE9" w:rsidP="00E619F5">
      <w:pPr>
        <w:pStyle w:val="Corpsdetexte"/>
        <w:numPr>
          <w:ilvl w:val="1"/>
          <w:numId w:val="27"/>
        </w:numPr>
        <w:tabs>
          <w:tab w:val="clear" w:pos="4395"/>
        </w:tabs>
        <w:ind w:left="1610"/>
        <w:rPr>
          <w:rFonts w:ascii="Century Gothic" w:hAnsi="Century Gothic" w:cs="Arial"/>
          <w:noProof/>
        </w:rPr>
      </w:pPr>
      <w:r w:rsidRPr="00042172">
        <w:rPr>
          <w:rFonts w:ascii="Century Gothic" w:hAnsi="Century Gothic" w:cs="Arial"/>
          <w:noProof/>
        </w:rPr>
        <w:t xml:space="preserve">Schémas </w:t>
      </w:r>
      <w:r>
        <w:rPr>
          <w:rFonts w:ascii="Century Gothic" w:hAnsi="Century Gothic" w:cs="Arial"/>
          <w:noProof/>
        </w:rPr>
        <w:t>des classes</w:t>
      </w:r>
    </w:p>
    <w:p w14:paraId="25CF9D93" w14:textId="77777777" w:rsidR="00893DE9" w:rsidRPr="00897E25" w:rsidRDefault="00893DE9" w:rsidP="00E619F5">
      <w:pPr>
        <w:pStyle w:val="Corpsdetexte"/>
        <w:numPr>
          <w:ilvl w:val="1"/>
          <w:numId w:val="27"/>
        </w:numPr>
        <w:tabs>
          <w:tab w:val="clear" w:pos="4395"/>
        </w:tabs>
        <w:ind w:left="1610"/>
        <w:rPr>
          <w:rFonts w:ascii="Century Gothic" w:hAnsi="Century Gothic" w:cs="Arial"/>
          <w:noProof/>
        </w:rPr>
      </w:pPr>
      <w:r>
        <w:rPr>
          <w:rFonts w:ascii="Century Gothic" w:hAnsi="Century Gothic" w:cs="Arial"/>
          <w:noProof/>
        </w:rPr>
        <w:t>Au moins un détail d’implémentation spécifique</w:t>
      </w:r>
    </w:p>
    <w:p w14:paraId="28DCD3C4" w14:textId="77777777" w:rsidR="00893DE9" w:rsidRDefault="00893DE9" w:rsidP="00E619F5">
      <w:pPr>
        <w:pStyle w:val="Titre3"/>
        <w:numPr>
          <w:ilvl w:val="3"/>
          <w:numId w:val="10"/>
        </w:numPr>
      </w:pPr>
      <w:bookmarkStart w:id="16" w:name="_Toc181364807"/>
      <w:r w:rsidRPr="2942286A">
        <w:t>Spécificités DB</w:t>
      </w:r>
      <w:bookmarkEnd w:id="16"/>
    </w:p>
    <w:p w14:paraId="3AB4C4FE" w14:textId="77777777" w:rsidR="00893DE9" w:rsidRPr="00042172" w:rsidRDefault="00893DE9" w:rsidP="00E619F5">
      <w:pPr>
        <w:pStyle w:val="Corpsdetexte"/>
        <w:numPr>
          <w:ilvl w:val="0"/>
          <w:numId w:val="28"/>
        </w:numPr>
        <w:tabs>
          <w:tab w:val="clear" w:pos="4395"/>
        </w:tabs>
        <w:rPr>
          <w:rFonts w:ascii="Century Gothic" w:hAnsi="Century Gothic" w:cs="Arial"/>
          <w:noProof/>
        </w:rPr>
      </w:pPr>
      <w:r>
        <w:rPr>
          <w:rFonts w:ascii="Century Gothic" w:hAnsi="Century Gothic" w:cs="Arial"/>
          <w:noProof/>
        </w:rPr>
        <w:t>MCD</w:t>
      </w:r>
    </w:p>
    <w:p w14:paraId="43F6265B" w14:textId="77777777" w:rsidR="00893DE9" w:rsidRPr="00042172" w:rsidRDefault="00893DE9" w:rsidP="00E619F5">
      <w:pPr>
        <w:pStyle w:val="Corpsdetexte"/>
        <w:numPr>
          <w:ilvl w:val="0"/>
          <w:numId w:val="28"/>
        </w:numPr>
        <w:tabs>
          <w:tab w:val="clear" w:pos="4395"/>
        </w:tabs>
        <w:rPr>
          <w:rFonts w:ascii="Century Gothic" w:hAnsi="Century Gothic" w:cs="Arial"/>
          <w:noProof/>
        </w:rPr>
      </w:pPr>
      <w:r>
        <w:rPr>
          <w:rFonts w:ascii="Century Gothic" w:hAnsi="Century Gothic" w:cs="Arial"/>
          <w:noProof/>
        </w:rPr>
        <w:t>MLD</w:t>
      </w:r>
    </w:p>
    <w:p w14:paraId="552A41FB" w14:textId="77777777" w:rsidR="00893DE9" w:rsidRPr="005F7C17" w:rsidRDefault="00893DE9" w:rsidP="00E619F5">
      <w:pPr>
        <w:pStyle w:val="Corpsdetexte"/>
        <w:numPr>
          <w:ilvl w:val="0"/>
          <w:numId w:val="28"/>
        </w:numPr>
        <w:tabs>
          <w:tab w:val="clear" w:pos="4395"/>
        </w:tabs>
        <w:rPr>
          <w:rFonts w:ascii="Century Gothic" w:hAnsi="Century Gothic" w:cs="Arial"/>
          <w:noProof/>
        </w:rPr>
      </w:pPr>
      <w:r>
        <w:rPr>
          <w:rFonts w:ascii="Century Gothic" w:hAnsi="Century Gothic" w:cs="Arial"/>
          <w:noProof/>
        </w:rPr>
        <w:t>Script SQL de création</w:t>
      </w:r>
    </w:p>
    <w:p w14:paraId="19F94432" w14:textId="77777777" w:rsidR="00893DE9" w:rsidRPr="00893DE9" w:rsidRDefault="00893DE9" w:rsidP="00893DE9">
      <w:pPr>
        <w:pStyle w:val="Retraitcorpsdetexte"/>
      </w:pPr>
    </w:p>
    <w:p w14:paraId="55C86F46" w14:textId="77777777" w:rsidR="00753A51" w:rsidRDefault="00902523" w:rsidP="007352E5">
      <w:pPr>
        <w:pStyle w:val="Titre2"/>
      </w:pPr>
      <w:bookmarkStart w:id="17" w:name="_Toc181364808"/>
      <w:r>
        <w:lastRenderedPageBreak/>
        <w:t>Les points suivants seront évalués</w:t>
      </w:r>
      <w:bookmarkEnd w:id="17"/>
    </w:p>
    <w:p w14:paraId="0561A70D" w14:textId="77777777" w:rsidR="00F664DF" w:rsidRDefault="00F664DF" w:rsidP="00E619F5">
      <w:pPr>
        <w:pStyle w:val="Retraitcorpsdetexte"/>
        <w:numPr>
          <w:ilvl w:val="0"/>
          <w:numId w:val="11"/>
        </w:numPr>
      </w:pPr>
      <w:r>
        <w:t>Le rapport</w:t>
      </w:r>
    </w:p>
    <w:p w14:paraId="0E52504D" w14:textId="77777777" w:rsidR="00F664DF" w:rsidRDefault="00F664DF" w:rsidP="00E619F5">
      <w:pPr>
        <w:pStyle w:val="Retraitcorpsdetexte"/>
        <w:numPr>
          <w:ilvl w:val="0"/>
          <w:numId w:val="11"/>
        </w:numPr>
      </w:pPr>
      <w:r>
        <w:t>L</w:t>
      </w:r>
      <w:r w:rsidR="005B27EF">
        <w:t>es</w:t>
      </w:r>
      <w:r>
        <w:t xml:space="preserve"> planification</w:t>
      </w:r>
      <w:r w:rsidR="005B27EF">
        <w:t>s (initiale et détaillée)</w:t>
      </w:r>
    </w:p>
    <w:p w14:paraId="06DF64C1" w14:textId="77777777" w:rsidR="00F664DF" w:rsidRDefault="00F664DF" w:rsidP="00E619F5">
      <w:pPr>
        <w:pStyle w:val="Retraitcorpsdetexte"/>
        <w:numPr>
          <w:ilvl w:val="0"/>
          <w:numId w:val="11"/>
        </w:numPr>
      </w:pPr>
      <w:r>
        <w:t>Le journal de travail</w:t>
      </w:r>
    </w:p>
    <w:p w14:paraId="4328FE3B" w14:textId="77777777" w:rsidR="00F664DF" w:rsidRDefault="00F664DF" w:rsidP="00E619F5">
      <w:pPr>
        <w:pStyle w:val="Retraitcorpsdetexte"/>
        <w:numPr>
          <w:ilvl w:val="0"/>
          <w:numId w:val="11"/>
        </w:numPr>
      </w:pPr>
      <w:r>
        <w:t>Le</w:t>
      </w:r>
      <w:r w:rsidR="00A706B7">
        <w:t xml:space="preserve"> code et le</w:t>
      </w:r>
      <w:r>
        <w:t>s commentaires</w:t>
      </w:r>
    </w:p>
    <w:p w14:paraId="16ADE72A" w14:textId="77777777" w:rsidR="00F664DF" w:rsidRPr="00F664DF" w:rsidRDefault="00F664DF" w:rsidP="00E619F5">
      <w:pPr>
        <w:pStyle w:val="Retraitcorpsdetexte"/>
        <w:numPr>
          <w:ilvl w:val="0"/>
          <w:numId w:val="11"/>
        </w:numPr>
      </w:pPr>
      <w:r>
        <w:t>Les documentations de mise en œuvre et d’utilisation</w:t>
      </w:r>
    </w:p>
    <w:p w14:paraId="288A05E9" w14:textId="77777777" w:rsidR="00753A51" w:rsidRDefault="00902523" w:rsidP="007352E5">
      <w:pPr>
        <w:pStyle w:val="Titre2"/>
      </w:pPr>
      <w:bookmarkStart w:id="18" w:name="_Toc181364809"/>
      <w:r>
        <w:t>Validation et conditions de réussite</w:t>
      </w:r>
      <w:bookmarkEnd w:id="18"/>
    </w:p>
    <w:p w14:paraId="52117257" w14:textId="77777777" w:rsidR="00F664DF" w:rsidRPr="007211A1" w:rsidRDefault="00F664DF" w:rsidP="00E619F5">
      <w:pPr>
        <w:pStyle w:val="Retraitcorpsdetexte"/>
        <w:numPr>
          <w:ilvl w:val="0"/>
          <w:numId w:val="11"/>
        </w:numPr>
      </w:pPr>
      <w:r w:rsidRPr="007211A1">
        <w:t>Compréhension du travail</w:t>
      </w:r>
    </w:p>
    <w:p w14:paraId="025C6460" w14:textId="77777777" w:rsidR="00F664DF" w:rsidRPr="007211A1" w:rsidRDefault="00F664DF" w:rsidP="00E619F5">
      <w:pPr>
        <w:pStyle w:val="Retraitcorpsdetexte"/>
        <w:numPr>
          <w:ilvl w:val="0"/>
          <w:numId w:val="11"/>
        </w:numPr>
      </w:pPr>
      <w:r w:rsidRPr="007211A1">
        <w:t>Possibilité de transmettre le travail à une personne extérieure pour le terminer, le corriger ou le compléter</w:t>
      </w:r>
    </w:p>
    <w:p w14:paraId="2D837883" w14:textId="77777777" w:rsidR="00F664DF" w:rsidRPr="007211A1" w:rsidRDefault="00F664DF" w:rsidP="00E619F5">
      <w:pPr>
        <w:pStyle w:val="Retraitcorpsdetexte"/>
        <w:numPr>
          <w:ilvl w:val="0"/>
          <w:numId w:val="11"/>
        </w:numPr>
      </w:pPr>
      <w:r w:rsidRPr="007211A1">
        <w:t>Etat de fonctionnement du produit livré</w:t>
      </w:r>
    </w:p>
    <w:p w14:paraId="27B317EE" w14:textId="77777777" w:rsidR="007F30AE" w:rsidRDefault="007F30AE" w:rsidP="00A46EB5">
      <w:pPr>
        <w:pStyle w:val="Titre1"/>
      </w:pPr>
      <w:bookmarkStart w:id="19" w:name="_Toc181364810"/>
      <w:r w:rsidRPr="007F30AE">
        <w:t>Planification</w:t>
      </w:r>
      <w:bookmarkEnd w:id="3"/>
      <w:bookmarkEnd w:id="4"/>
      <w:r w:rsidR="008E53F9">
        <w:t xml:space="preserve"> Initiale</w:t>
      </w:r>
      <w:bookmarkEnd w:id="19"/>
    </w:p>
    <w:p w14:paraId="7FDE7DF5" w14:textId="2C862368" w:rsidR="00605C23" w:rsidRPr="00605C23" w:rsidRDefault="00605C23" w:rsidP="00605C23">
      <w:pPr>
        <w:pStyle w:val="Corpsdetexte"/>
      </w:pPr>
      <w:r>
        <w:t>m-planification-jnltrav1</w:t>
      </w:r>
    </w:p>
    <w:p w14:paraId="33D85559" w14:textId="77777777" w:rsidR="007F30AE" w:rsidRPr="007F30AE" w:rsidRDefault="007F30AE" w:rsidP="00A46EB5">
      <w:pPr>
        <w:pStyle w:val="Titre1"/>
      </w:pPr>
      <w:bookmarkStart w:id="20" w:name="_Toc532179957"/>
      <w:bookmarkStart w:id="21" w:name="_Toc165969641"/>
      <w:bookmarkStart w:id="22" w:name="_Toc181364811"/>
      <w:r>
        <w:t>Analyse</w:t>
      </w:r>
      <w:bookmarkEnd w:id="20"/>
      <w:bookmarkEnd w:id="21"/>
      <w:bookmarkEnd w:id="22"/>
    </w:p>
    <w:p w14:paraId="130F9AFA" w14:textId="4D3A6F19" w:rsidR="00902523" w:rsidRDefault="00902523" w:rsidP="007352E5">
      <w:pPr>
        <w:pStyle w:val="Titre2"/>
      </w:pPr>
      <w:bookmarkStart w:id="23" w:name="_Toc181364812"/>
      <w:r>
        <w:t>Opportunités</w:t>
      </w:r>
      <w:bookmarkEnd w:id="23"/>
    </w:p>
    <w:p w14:paraId="259DA3D1" w14:textId="77CA5879" w:rsidR="1C4D8478" w:rsidRDefault="1C4D8478" w:rsidP="5C2FB496">
      <w:pPr>
        <w:pStyle w:val="Retraitcorpsdetexte"/>
      </w:pPr>
      <w:r>
        <w:t>Afin de réussir ce projet il faut mettre en œuvre les connaissances des cours</w:t>
      </w:r>
    </w:p>
    <w:p w14:paraId="532472B3" w14:textId="55A4521E" w:rsidR="50C6CAAE" w:rsidRDefault="50C6CAAE" w:rsidP="5C2FB496">
      <w:pPr>
        <w:pStyle w:val="Retraitcorpsdetexte"/>
      </w:pPr>
      <w:r>
        <w:t>I322 (</w:t>
      </w:r>
      <w:r w:rsidR="0F683B34">
        <w:t>Concevoir et Implémenter des interfaces utilisateur</w:t>
      </w:r>
      <w:r>
        <w:t xml:space="preserve">), </w:t>
      </w:r>
      <w:r w:rsidR="174C29F3">
        <w:t>I320 (Programmation Orienté Objet) et</w:t>
      </w:r>
      <w:r w:rsidR="6676F31E">
        <w:t xml:space="preserve"> </w:t>
      </w:r>
      <w:r w:rsidR="174C29F3">
        <w:t>I106 (</w:t>
      </w:r>
      <w:r w:rsidR="7CDBBF9F">
        <w:t>Interroger, traiter et assurer la maintenance des bases de données</w:t>
      </w:r>
      <w:r w:rsidR="174C29F3">
        <w:t>)</w:t>
      </w:r>
      <w:r w:rsidR="10915989">
        <w:t>.</w:t>
      </w:r>
    </w:p>
    <w:p w14:paraId="2678D8CF" w14:textId="1821A02F" w:rsidR="19458837" w:rsidRDefault="19458837" w:rsidP="5C2FB496">
      <w:pPr>
        <w:pStyle w:val="Retraitcorpsdetexte"/>
      </w:pPr>
      <w:r>
        <w:t xml:space="preserve">Le matériel utilisé pour mener à bien ce projet sont </w:t>
      </w:r>
    </w:p>
    <w:p w14:paraId="6F1FB39B" w14:textId="7360AED4" w:rsidR="7C48FEDA" w:rsidRDefault="7C48FEDA" w:rsidP="5C2FB496">
      <w:pPr>
        <w:pStyle w:val="Retraitcorpsdetexte"/>
        <w:numPr>
          <w:ilvl w:val="5"/>
          <w:numId w:val="12"/>
        </w:numPr>
      </w:pPr>
      <w:r>
        <w:t xml:space="preserve">L'application web </w:t>
      </w:r>
      <w:proofErr w:type="spellStart"/>
      <w:r>
        <w:t>Figma</w:t>
      </w:r>
      <w:proofErr w:type="spellEnd"/>
      <w:r>
        <w:t xml:space="preserve"> </w:t>
      </w:r>
    </w:p>
    <w:p w14:paraId="0822E306" w14:textId="49010A54" w:rsidR="7C48FEDA" w:rsidRDefault="7C48FEDA" w:rsidP="5C2FB496">
      <w:pPr>
        <w:pStyle w:val="Retraitcorpsdetexte"/>
        <w:numPr>
          <w:ilvl w:val="5"/>
          <w:numId w:val="12"/>
        </w:numPr>
      </w:pPr>
      <w:r>
        <w:t xml:space="preserve">Le logiciel de modélisation de donnée Looping </w:t>
      </w:r>
    </w:p>
    <w:p w14:paraId="76192431" w14:textId="4DAC0D21" w:rsidR="7C48FEDA" w:rsidRDefault="7C48FEDA" w:rsidP="5C2FB496">
      <w:pPr>
        <w:pStyle w:val="Retraitcorpsdetexte"/>
        <w:numPr>
          <w:ilvl w:val="5"/>
          <w:numId w:val="12"/>
        </w:numPr>
      </w:pPr>
      <w:r>
        <w:t>Le logiciel de programmation Visual Studio</w:t>
      </w:r>
    </w:p>
    <w:p w14:paraId="2E07AE83" w14:textId="77777777" w:rsidR="0037071E" w:rsidRDefault="00ED6F41" w:rsidP="00E619F5">
      <w:pPr>
        <w:pStyle w:val="Informations"/>
        <w:numPr>
          <w:ilvl w:val="5"/>
          <w:numId w:val="12"/>
        </w:numPr>
      </w:pPr>
      <w:r w:rsidRPr="0037071E">
        <w:t>Ce paragraphe énumère la l</w:t>
      </w:r>
      <w:r w:rsidR="007F30AE" w:rsidRPr="0037071E">
        <w:t xml:space="preserve">iste des difficultés potentielles de tout </w:t>
      </w:r>
      <w:r w:rsidR="0037071E" w:rsidRPr="0037071E">
        <w:t>ordre :</w:t>
      </w:r>
    </w:p>
    <w:p w14:paraId="77BE9388" w14:textId="77777777" w:rsidR="0037071E" w:rsidRDefault="0081740D" w:rsidP="00E619F5">
      <w:pPr>
        <w:pStyle w:val="Informations"/>
        <w:numPr>
          <w:ilvl w:val="6"/>
          <w:numId w:val="12"/>
        </w:numPr>
      </w:pPr>
      <w:r w:rsidRPr="0037071E">
        <w:t xml:space="preserve">Liste des </w:t>
      </w:r>
      <w:r w:rsidR="007F30AE" w:rsidRPr="0037071E">
        <w:t>compétences</w:t>
      </w:r>
      <w:r w:rsidRPr="0037071E">
        <w:t xml:space="preserve"> à acquérir</w:t>
      </w:r>
      <w:r w:rsidR="00E015B8" w:rsidRPr="0037071E">
        <w:t xml:space="preserve"> ou approfondir</w:t>
      </w:r>
    </w:p>
    <w:p w14:paraId="652EAE3B" w14:textId="77777777" w:rsidR="0037071E" w:rsidRDefault="0081740D" w:rsidP="00E619F5">
      <w:pPr>
        <w:pStyle w:val="Informations"/>
        <w:numPr>
          <w:ilvl w:val="6"/>
          <w:numId w:val="12"/>
        </w:numPr>
      </w:pPr>
      <w:r w:rsidRPr="0037071E">
        <w:t xml:space="preserve">Liste du </w:t>
      </w:r>
      <w:r w:rsidR="007F30AE" w:rsidRPr="0037071E">
        <w:t>matériel</w:t>
      </w:r>
      <w:r w:rsidRPr="0037071E">
        <w:t xml:space="preserve"> à exploiter</w:t>
      </w:r>
    </w:p>
    <w:p w14:paraId="4ADF07F1" w14:textId="77777777" w:rsidR="0037071E" w:rsidRDefault="0081740D" w:rsidP="00E619F5">
      <w:pPr>
        <w:pStyle w:val="Informations"/>
        <w:numPr>
          <w:ilvl w:val="6"/>
          <w:numId w:val="12"/>
        </w:numPr>
      </w:pPr>
      <w:r w:rsidRPr="0037071E">
        <w:t>Recherche d’</w:t>
      </w:r>
      <w:r w:rsidR="007F30AE" w:rsidRPr="0037071E">
        <w:t>information</w:t>
      </w:r>
      <w:r w:rsidR="00A3107E" w:rsidRPr="0037071E">
        <w:t>s</w:t>
      </w:r>
      <w:r w:rsidRPr="0037071E">
        <w:t xml:space="preserve"> particulières</w:t>
      </w:r>
    </w:p>
    <w:p w14:paraId="694081B7" w14:textId="77777777" w:rsidR="00E015B8" w:rsidRPr="0037071E" w:rsidRDefault="00E015B8" w:rsidP="00E619F5">
      <w:pPr>
        <w:pStyle w:val="Informations"/>
        <w:numPr>
          <w:ilvl w:val="6"/>
          <w:numId w:val="12"/>
        </w:numPr>
      </w:pPr>
      <w:r w:rsidRPr="0037071E">
        <w:t>Gestion du travail en équipe &amp; collaboration</w:t>
      </w:r>
    </w:p>
    <w:p w14:paraId="6ABD2929" w14:textId="77777777" w:rsidR="007F30AE" w:rsidRPr="0037071E" w:rsidRDefault="00ED6F41" w:rsidP="00E619F5">
      <w:pPr>
        <w:pStyle w:val="Informations"/>
        <w:numPr>
          <w:ilvl w:val="5"/>
          <w:numId w:val="12"/>
        </w:numPr>
      </w:pPr>
      <w:r w:rsidRPr="0037071E">
        <w:t>Ainsi que les s</w:t>
      </w:r>
      <w:r w:rsidR="007F30AE" w:rsidRPr="0037071E">
        <w:t>olutions possibles</w:t>
      </w:r>
    </w:p>
    <w:p w14:paraId="75E1085F" w14:textId="77777777" w:rsidR="005328B0" w:rsidRDefault="005328B0" w:rsidP="00E619F5">
      <w:pPr>
        <w:pStyle w:val="Informations"/>
        <w:numPr>
          <w:ilvl w:val="5"/>
          <w:numId w:val="22"/>
        </w:numPr>
      </w:pPr>
      <w:r w:rsidRPr="00742484">
        <w:t>Si les spécifications de départ ne laissent pas de doutes sur la manière de réaliser un projet, ce chapitre ne fera que renvoyer le lecteur aux spécifications.</w:t>
      </w:r>
    </w:p>
    <w:p w14:paraId="35E50C49" w14:textId="77777777" w:rsidR="00812EF6" w:rsidRDefault="00812EF6" w:rsidP="007352E5">
      <w:pPr>
        <w:pStyle w:val="Titre2"/>
      </w:pPr>
      <w:bookmarkStart w:id="24" w:name="_Toc181364813"/>
      <w:r>
        <w:t>POO</w:t>
      </w:r>
      <w:bookmarkEnd w:id="24"/>
    </w:p>
    <w:p w14:paraId="550B15BA" w14:textId="1D2C1517" w:rsidR="007F30AE" w:rsidRDefault="18C045A4" w:rsidP="00812EF6">
      <w:pPr>
        <w:pStyle w:val="Titre3"/>
      </w:pPr>
      <w:bookmarkStart w:id="25" w:name="_Toc532179959"/>
      <w:bookmarkStart w:id="26" w:name="_Toc165969643"/>
      <w:bookmarkStart w:id="27" w:name="_Toc181364814"/>
      <w:r>
        <w:t>Analyse fonctionnelle</w:t>
      </w:r>
      <w:bookmarkEnd w:id="25"/>
      <w:bookmarkEnd w:id="26"/>
      <w:bookmarkEnd w:id="27"/>
    </w:p>
    <w:p w14:paraId="72A20D71" w14:textId="702318CC" w:rsidR="00F86052" w:rsidRPr="00F86052" w:rsidRDefault="00F86052" w:rsidP="00F86052">
      <w:pPr>
        <w:pStyle w:val="Retraitcorpsdetexte3"/>
      </w:pPr>
      <w:r>
        <w:t xml:space="preserve">Fonction 01 - lancement du jeu </w:t>
      </w:r>
    </w:p>
    <w:p w14:paraId="1D2D2B23" w14:textId="673438AF" w:rsidR="008A587F" w:rsidRDefault="008A587F" w:rsidP="008A587F">
      <w:pPr>
        <w:pStyle w:val="Retraitcorpsdetexte"/>
      </w:pPr>
      <w:r>
        <w:t xml:space="preserve">En </w:t>
      </w:r>
      <w:r w:rsidR="0C3F9446">
        <w:t>lançant</w:t>
      </w:r>
      <w:r>
        <w:t xml:space="preserve"> ce programme la </w:t>
      </w:r>
      <w:r w:rsidR="238D5E07">
        <w:t>fenêtre</w:t>
      </w:r>
      <w:r>
        <w:t xml:space="preserve"> du menu principale va se lancer en premier,</w:t>
      </w:r>
    </w:p>
    <w:p w14:paraId="3E78B751" w14:textId="52EED68F" w:rsidR="00F86052" w:rsidRDefault="008A587F" w:rsidP="00F86052">
      <w:pPr>
        <w:pStyle w:val="Retraitcorpsdetexte"/>
      </w:pPr>
      <w:r>
        <w:t xml:space="preserve">Sur cette </w:t>
      </w:r>
      <w:r w:rsidR="2E18FE73">
        <w:t>fenêtre</w:t>
      </w:r>
      <w:r>
        <w:t xml:space="preserve"> il y a </w:t>
      </w:r>
      <w:r w:rsidR="006F6360">
        <w:t xml:space="preserve">un </w:t>
      </w:r>
      <w:r w:rsidR="7A1C787E">
        <w:t>bouton</w:t>
      </w:r>
      <w:r w:rsidR="006F6360">
        <w:t xml:space="preserve"> quitter en haut </w:t>
      </w:r>
      <w:r w:rsidR="3A81F9A2">
        <w:t>à</w:t>
      </w:r>
      <w:r w:rsidR="006F6360">
        <w:t xml:space="preserve"> gauche qui va fermer l’application en entier si on clique dessus. Ensuite il y a un </w:t>
      </w:r>
      <w:r w:rsidR="32F60EFC">
        <w:t>bouton</w:t>
      </w:r>
      <w:r w:rsidR="006F6360">
        <w:t xml:space="preserve"> jouer en bas au milieu qui va ouvrir la </w:t>
      </w:r>
      <w:r w:rsidR="78576CF9">
        <w:t>fenêtre</w:t>
      </w:r>
      <w:r w:rsidR="006F6360">
        <w:t xml:space="preserve"> de jeu et cacher la </w:t>
      </w:r>
      <w:r w:rsidR="0CEC753A">
        <w:t>fenêtre</w:t>
      </w:r>
      <w:r w:rsidR="006F6360">
        <w:t xml:space="preserve"> du menu principale.</w:t>
      </w:r>
    </w:p>
    <w:p w14:paraId="43F3A4D3" w14:textId="77777777" w:rsidR="006F6360" w:rsidRDefault="006F6360" w:rsidP="006F6360">
      <w:pPr>
        <w:pStyle w:val="Retraitcorpsdetexte"/>
      </w:pPr>
    </w:p>
    <w:p w14:paraId="4B692D0E" w14:textId="26F1C171" w:rsidR="00F86052" w:rsidRDefault="00F86052" w:rsidP="006F6360">
      <w:pPr>
        <w:pStyle w:val="Retraitcorpsdetexte"/>
      </w:pPr>
      <w:r>
        <w:t>Fonction 02 – déplacement et tir du vaisseau</w:t>
      </w:r>
    </w:p>
    <w:p w14:paraId="19D95EEE" w14:textId="77777777" w:rsidR="00F33B97" w:rsidRDefault="00F33B97" w:rsidP="006F6360">
      <w:pPr>
        <w:pStyle w:val="Retraitcorpsdetexte"/>
      </w:pPr>
    </w:p>
    <w:p w14:paraId="2ACD4B91" w14:textId="7D63AB1B" w:rsidR="006F6360" w:rsidRDefault="006F6360" w:rsidP="006F6360">
      <w:pPr>
        <w:pStyle w:val="Retraitcorpsdetexte"/>
      </w:pPr>
      <w:r>
        <w:t xml:space="preserve">Quand la </w:t>
      </w:r>
      <w:r w:rsidR="41227CDA">
        <w:t>fenêtre</w:t>
      </w:r>
      <w:r>
        <w:t xml:space="preserve"> de jeu se lance elle est en pleine écran et le jeu commence tout de suite</w:t>
      </w:r>
      <w:r w:rsidR="00153B5E">
        <w:t xml:space="preserve">. Le joueur joue un vaisseau </w:t>
      </w:r>
      <w:r w:rsidR="0A2FBDBB">
        <w:t>spatial</w:t>
      </w:r>
      <w:r w:rsidR="00153B5E">
        <w:t xml:space="preserve"> qui apparait en bas de l’écran.</w:t>
      </w:r>
    </w:p>
    <w:p w14:paraId="0DF1AE82" w14:textId="60F9025B" w:rsidR="00153B5E" w:rsidRDefault="00153B5E" w:rsidP="006F6360">
      <w:pPr>
        <w:pStyle w:val="Retraitcorpsdetexte"/>
      </w:pPr>
      <w:r>
        <w:t xml:space="preserve">Le vaisseau tir automatiquement, c’est un timer qui va dire </w:t>
      </w:r>
      <w:r w:rsidR="008961D6">
        <w:t xml:space="preserve">tous les </w:t>
      </w:r>
      <w:proofErr w:type="spellStart"/>
      <w:r w:rsidR="008961D6">
        <w:t>combiens</w:t>
      </w:r>
      <w:proofErr w:type="spellEnd"/>
      <w:r>
        <w:t xml:space="preserve"> de temps </w:t>
      </w:r>
      <w:r w:rsidR="00F13048">
        <w:t xml:space="preserve">le vaisseau peut tirer donc dans le timer on va </w:t>
      </w:r>
      <w:r w:rsidR="30FCBC6A">
        <w:t>instancier</w:t>
      </w:r>
      <w:r w:rsidR="00F13048">
        <w:t xml:space="preserve"> l’objet balle avec les coordonnées du vaisseau comme </w:t>
      </w:r>
      <w:r w:rsidR="1E008C09">
        <w:t>ça</w:t>
      </w:r>
      <w:r w:rsidR="00F13048">
        <w:t xml:space="preserve"> la balle va apparaitre sous le vaisseau. Ensuite pour </w:t>
      </w:r>
      <w:r w:rsidR="65F159F4">
        <w:t>déplacer</w:t>
      </w:r>
      <w:r w:rsidR="00F13048">
        <w:t xml:space="preserve"> la balle on va diminuer la valeur Y de sa location </w:t>
      </w:r>
      <w:r w:rsidR="68A73945">
        <w:t>grâce</w:t>
      </w:r>
      <w:r w:rsidR="00F13048">
        <w:t xml:space="preserve"> </w:t>
      </w:r>
      <w:r w:rsidR="323632D2">
        <w:t>à</w:t>
      </w:r>
      <w:r w:rsidR="00F13048">
        <w:t xml:space="preserve"> la </w:t>
      </w:r>
      <w:r w:rsidR="2EDF571B">
        <w:t>méthode</w:t>
      </w:r>
      <w:r w:rsidR="006E46B6">
        <w:t xml:space="preserve"> MoveBullet qui va </w:t>
      </w:r>
      <w:r w:rsidR="2A872E73">
        <w:t>être</w:t>
      </w:r>
      <w:r w:rsidR="006E46B6">
        <w:t xml:space="preserve"> utilisé dans le timer. Pour faire bouger </w:t>
      </w:r>
      <w:r w:rsidR="6AB71244">
        <w:t xml:space="preserve">toutes </w:t>
      </w:r>
      <w:r w:rsidR="6AB71244">
        <w:lastRenderedPageBreak/>
        <w:t>les balles</w:t>
      </w:r>
      <w:r w:rsidR="006E46B6">
        <w:t xml:space="preserve"> on utilise une boucle foreach qui va chercher toutes les balles dans liste bullets et les faire avancer.</w:t>
      </w:r>
    </w:p>
    <w:p w14:paraId="4A3BEB8B" w14:textId="39554716" w:rsidR="0093266A" w:rsidRDefault="00A933C6" w:rsidP="006F6360">
      <w:pPr>
        <w:pStyle w:val="Retraitcorpsdetexte"/>
      </w:pPr>
      <w:r>
        <w:t xml:space="preserve">Pour faire bouger le vaisseau on utilise une </w:t>
      </w:r>
      <w:r w:rsidR="43E8AFE5">
        <w:t>méthode</w:t>
      </w:r>
      <w:r>
        <w:t xml:space="preserve"> Form1_KeyDown</w:t>
      </w:r>
      <w:r w:rsidR="004C259F">
        <w:t xml:space="preserve"> qui va </w:t>
      </w:r>
      <w:r w:rsidR="1BF66C5C">
        <w:t>détecter</w:t>
      </w:r>
      <w:r w:rsidR="004C259F">
        <w:t xml:space="preserve"> les touches presser par le clavier, on va retenir seulement les touches W, A, S, D et E. </w:t>
      </w:r>
      <w:r w:rsidR="00430788">
        <w:t xml:space="preserve">Les touches W, A, S et D sont des touches de mouvement. Cela veut dire que si on appuie dessus on va changer la </w:t>
      </w:r>
      <w:r w:rsidR="6C27A076">
        <w:t>Picture</w:t>
      </w:r>
      <w:r w:rsidR="00430788">
        <w:t xml:space="preserve"> location x et y.</w:t>
      </w:r>
    </w:p>
    <w:p w14:paraId="4726DF67" w14:textId="77777777" w:rsidR="005525AA" w:rsidRDefault="005525AA" w:rsidP="006F6360">
      <w:pPr>
        <w:pStyle w:val="Retraitcorpsdetexte"/>
      </w:pPr>
    </w:p>
    <w:p w14:paraId="71D0F33C" w14:textId="23AAC8E9" w:rsidR="0093266A" w:rsidRDefault="0093266A" w:rsidP="006F6360">
      <w:pPr>
        <w:pStyle w:val="Retraitcorpsdetexte"/>
      </w:pPr>
      <w:r>
        <w:t>Fonction 03 – Tir de l’ultimate</w:t>
      </w:r>
    </w:p>
    <w:p w14:paraId="10C409D2" w14:textId="77777777" w:rsidR="00F33B97" w:rsidRDefault="00F33B97" w:rsidP="006F6360">
      <w:pPr>
        <w:pStyle w:val="Retraitcorpsdetexte"/>
      </w:pPr>
    </w:p>
    <w:p w14:paraId="49394128" w14:textId="77C81307" w:rsidR="00A933C6" w:rsidRPr="008A587F" w:rsidRDefault="0093266A" w:rsidP="006F6360">
      <w:pPr>
        <w:pStyle w:val="Retraitcorpsdetexte"/>
      </w:pPr>
      <w:r>
        <w:t>E</w:t>
      </w:r>
      <w:r w:rsidR="00430788">
        <w:t xml:space="preserve">nsuite il y a la touche </w:t>
      </w:r>
      <w:r w:rsidR="7CC64C7B">
        <w:t>E,</w:t>
      </w:r>
      <w:r w:rsidR="00430788">
        <w:t xml:space="preserve"> quand on appuie dessus </w:t>
      </w:r>
      <w:r w:rsidR="3C50CAB0">
        <w:t>la capacité spéciale</w:t>
      </w:r>
      <w:r w:rsidR="00430788">
        <w:t xml:space="preserve"> du joueur (ultimate)</w:t>
      </w:r>
      <w:r w:rsidR="00A761C5">
        <w:t xml:space="preserve"> va se lancer. </w:t>
      </w:r>
      <w:r w:rsidR="36F9C58C">
        <w:t>Après</w:t>
      </w:r>
      <w:r w:rsidR="00A761C5">
        <w:t xml:space="preserve"> quand la grosse balle va se </w:t>
      </w:r>
      <w:r w:rsidR="4E31A51F">
        <w:t>déplacer</w:t>
      </w:r>
      <w:r w:rsidR="00A761C5">
        <w:t xml:space="preserve"> </w:t>
      </w:r>
      <w:r w:rsidR="13219891">
        <w:t>ça</w:t>
      </w:r>
      <w:r w:rsidR="00A761C5">
        <w:t xml:space="preserve"> sera le </w:t>
      </w:r>
      <w:r w:rsidR="6BCA9CCD">
        <w:t>même</w:t>
      </w:r>
      <w:r w:rsidR="00A761C5">
        <w:t xml:space="preserve"> principe que pour le tir de base.</w:t>
      </w:r>
      <w:r w:rsidR="00465B42">
        <w:t xml:space="preserve"> Mais avant de tirer cette balle on va </w:t>
      </w:r>
      <w:r w:rsidR="6612115D">
        <w:t>vérifier</w:t>
      </w:r>
      <w:r w:rsidR="00465B42">
        <w:t xml:space="preserve"> que le </w:t>
      </w:r>
      <w:r w:rsidR="74613BAE">
        <w:t>cooldown</w:t>
      </w:r>
      <w:r w:rsidR="00465B42">
        <w:t xml:space="preserve"> de cette capacité est </w:t>
      </w:r>
      <w:r w:rsidR="3664F8A0">
        <w:t>à</w:t>
      </w:r>
      <w:r w:rsidR="00465B42">
        <w:t xml:space="preserve"> </w:t>
      </w:r>
      <w:r w:rsidR="5DC73A5E">
        <w:t>zéro</w:t>
      </w:r>
      <w:r w:rsidR="4219E6CE">
        <w:t xml:space="preserve"> sinon ça ne va pas tirer.</w:t>
      </w:r>
    </w:p>
    <w:p w14:paraId="7B7CB4B2" w14:textId="7507C2C0" w:rsidR="4219E6CE" w:rsidRDefault="4219E6CE" w:rsidP="34996AAD">
      <w:pPr>
        <w:pStyle w:val="Retraitcorpsdetexte"/>
      </w:pPr>
      <w:r>
        <w:t xml:space="preserve">Après il y a les ennemis, ce sont des objets qui </w:t>
      </w:r>
      <w:r w:rsidR="00DF6A11">
        <w:t>utilisent</w:t>
      </w:r>
      <w:r>
        <w:t xml:space="preserve"> la </w:t>
      </w:r>
      <w:r w:rsidR="30318400">
        <w:t>méthode</w:t>
      </w:r>
      <w:r w:rsidR="4700C12B">
        <w:t xml:space="preserve"> Move qui va </w:t>
      </w:r>
      <w:r w:rsidR="2FE83707">
        <w:t>être</w:t>
      </w:r>
      <w:r w:rsidR="4700C12B">
        <w:t xml:space="preserve"> rythmé avec le </w:t>
      </w:r>
      <w:r w:rsidR="112C7197">
        <w:t>timer “MoveEnnemi”</w:t>
      </w:r>
      <w:r w:rsidR="7D0FF898">
        <w:t xml:space="preserve">. </w:t>
      </w:r>
      <w:r w:rsidR="225A5520">
        <w:t>Mais</w:t>
      </w:r>
      <w:r w:rsidR="7D0FF898">
        <w:t xml:space="preserve"> dons cette </w:t>
      </w:r>
      <w:r w:rsidR="70E3B8AD">
        <w:t>méthode</w:t>
      </w:r>
      <w:r w:rsidR="7D0FF898">
        <w:t xml:space="preserve"> </w:t>
      </w:r>
      <w:r w:rsidR="3543A79C">
        <w:t>on ne va pas juste déplacer l’ennemi</w:t>
      </w:r>
      <w:r w:rsidR="6B9D3A77">
        <w:t xml:space="preserve">, quand l’ennemi va toucher ou </w:t>
      </w:r>
      <w:r w:rsidR="005525AA">
        <w:t>dépasser</w:t>
      </w:r>
      <w:r w:rsidR="6B9D3A77">
        <w:t xml:space="preserve"> le pixel 1920 de la fenêtre</w:t>
      </w:r>
      <w:r w:rsidR="3B17C134">
        <w:t xml:space="preserve"> moins sa largeur, l’ennemi va </w:t>
      </w:r>
      <w:r w:rsidR="5A1BAA5F">
        <w:t>descendre</w:t>
      </w:r>
      <w:r w:rsidR="3B17C134">
        <w:t xml:space="preserve"> de quelque pixel et ensuite repartir dans l’autre se</w:t>
      </w:r>
      <w:r w:rsidR="04B856CD">
        <w:t>ns. Il se passe la même chose de l’autre cote</w:t>
      </w:r>
      <w:r w:rsidR="468C1128">
        <w:t xml:space="preserve">. </w:t>
      </w:r>
      <w:r w:rsidR="5352F11A">
        <w:t>Ensuite pour créer des vagues d’ennemi on va instancier d’abord dans une méthode tou</w:t>
      </w:r>
      <w:r w:rsidR="2618EE85">
        <w:t xml:space="preserve">s les ennemis et ensuite dans une autre </w:t>
      </w:r>
      <w:r w:rsidR="4F0E4EAB">
        <w:t>méthode</w:t>
      </w:r>
      <w:r w:rsidR="2618EE85">
        <w:t xml:space="preserve"> si le nombre d’ennemi est </w:t>
      </w:r>
      <w:r w:rsidR="7853B8B1">
        <w:t>à</w:t>
      </w:r>
      <w:r w:rsidR="2618EE85">
        <w:t xml:space="preserve"> </w:t>
      </w:r>
      <w:r w:rsidR="71DE7804">
        <w:t>zéro</w:t>
      </w:r>
      <w:r w:rsidR="2618EE85">
        <w:t xml:space="preserve"> et que le nombr</w:t>
      </w:r>
      <w:r w:rsidR="3D41926B">
        <w:t xml:space="preserve">e de la vague est inferieur a 5 </w:t>
      </w:r>
      <w:r w:rsidR="0952F06B">
        <w:t>ça</w:t>
      </w:r>
      <w:r w:rsidR="3D41926B">
        <w:t xml:space="preserve"> </w:t>
      </w:r>
      <w:r w:rsidR="6F547257">
        <w:t>appelle</w:t>
      </w:r>
      <w:r w:rsidR="3D41926B">
        <w:t xml:space="preserve"> la </w:t>
      </w:r>
      <w:r w:rsidR="532080AF">
        <w:t>méthode</w:t>
      </w:r>
      <w:r w:rsidR="3D41926B">
        <w:t xml:space="preserve"> qui créer les ennemis mais les ennemis seront plus </w:t>
      </w:r>
      <w:r w:rsidR="0C079A06">
        <w:t>rapides</w:t>
      </w:r>
      <w:r w:rsidR="4068F322">
        <w:t>.</w:t>
      </w:r>
    </w:p>
    <w:p w14:paraId="6A8D12D0" w14:textId="77777777" w:rsidR="00F7665F" w:rsidRDefault="00F7665F" w:rsidP="34996AAD">
      <w:pPr>
        <w:pStyle w:val="Retraitcorpsdetexte"/>
      </w:pPr>
    </w:p>
    <w:p w14:paraId="5223A419" w14:textId="09173A66" w:rsidR="005525AA" w:rsidRDefault="005525AA" w:rsidP="34996AAD">
      <w:pPr>
        <w:pStyle w:val="Retraitcorpsdetexte"/>
      </w:pPr>
      <w:r>
        <w:t xml:space="preserve">Fonction 04 </w:t>
      </w:r>
      <w:r w:rsidR="00F33B97">
        <w:t>–</w:t>
      </w:r>
      <w:r>
        <w:t xml:space="preserve"> Collision</w:t>
      </w:r>
    </w:p>
    <w:p w14:paraId="25A62FAD" w14:textId="77777777" w:rsidR="00F33B97" w:rsidRDefault="00F33B97" w:rsidP="34996AAD">
      <w:pPr>
        <w:pStyle w:val="Retraitcorpsdetexte"/>
      </w:pPr>
    </w:p>
    <w:p w14:paraId="4BE4B008" w14:textId="6CBFBFFE" w:rsidR="4219E6CE" w:rsidRDefault="771E3BEA" w:rsidP="34996AAD">
      <w:pPr>
        <w:pStyle w:val="Retraitcorpsdetexte"/>
      </w:pPr>
      <w:r>
        <w:t xml:space="preserve">La méthode “CheckCollisionsBullet” </w:t>
      </w:r>
      <w:r w:rsidR="0FE4B4F3">
        <w:t>débute avec une boucle for qui se répète en fonction du nombre de balle sur le terrain</w:t>
      </w:r>
      <w:r w:rsidR="582CE5C0">
        <w:t xml:space="preserve">, ensuite toutes les images des balles vont </w:t>
      </w:r>
      <w:r w:rsidR="2FB5BCA4">
        <w:t>être</w:t>
      </w:r>
      <w:r w:rsidR="582CE5C0">
        <w:t xml:space="preserve"> considéré comme un rectangle </w:t>
      </w:r>
      <w:r w:rsidR="018EDA69">
        <w:t xml:space="preserve">et la </w:t>
      </w:r>
      <w:r w:rsidR="6E13AF22">
        <w:t>même</w:t>
      </w:r>
      <w:r w:rsidR="018EDA69">
        <w:t xml:space="preserve"> chose avec les ennemis.</w:t>
      </w:r>
    </w:p>
    <w:p w14:paraId="62D13B44" w14:textId="358ECE89" w:rsidR="29169525" w:rsidRDefault="29169525" w:rsidP="25A33D9A">
      <w:pPr>
        <w:pStyle w:val="Retraitcorpsdetexte"/>
      </w:pPr>
      <w:r>
        <w:t>Après</w:t>
      </w:r>
      <w:r w:rsidR="018EDA69">
        <w:t xml:space="preserve"> si le rectangle de la balle touche le rectangle de l’ennemi on va enlever du jeu cet ennemi et cette balle</w:t>
      </w:r>
      <w:r w:rsidR="51210ECB">
        <w:t>. On va ajouter de 1 le score</w:t>
      </w:r>
      <w:r w:rsidR="2E7A6CF1">
        <w:t xml:space="preserve">, on va mettre à jour le score et ajouter un point d’expérience. </w:t>
      </w:r>
      <w:r w:rsidR="46213500">
        <w:t xml:space="preserve">Cette méthode va être appelé dans le timer 1. </w:t>
      </w:r>
      <w:r w:rsidR="3AB8A258">
        <w:t>Ce</w:t>
      </w:r>
      <w:r w:rsidR="46213500">
        <w:t xml:space="preserve"> timer est </w:t>
      </w:r>
      <w:r w:rsidR="03BFE140">
        <w:t xml:space="preserve">le plus rapide donc il n’y aura pas de </w:t>
      </w:r>
      <w:r w:rsidR="55471385">
        <w:t xml:space="preserve">moment </w:t>
      </w:r>
      <w:r w:rsidR="439CB9CA">
        <w:t>où</w:t>
      </w:r>
      <w:r w:rsidR="55471385">
        <w:t xml:space="preserve"> la balle chevauchera l’ennemi. Il y a aussi les balles que les ennemis tir c’est le </w:t>
      </w:r>
      <w:r w:rsidR="3C19EBE7">
        <w:t>même</w:t>
      </w:r>
      <w:r w:rsidR="55471385">
        <w:t xml:space="preserve"> principe </w:t>
      </w:r>
      <w:r w:rsidR="0B994B28">
        <w:t>que les balles que le joueur tir juste au lieu d’apparaitre sous le vaisseau</w:t>
      </w:r>
      <w:r w:rsidR="28BCDA98">
        <w:t>,</w:t>
      </w:r>
      <w:r w:rsidR="0B994B28">
        <w:t xml:space="preserve"> </w:t>
      </w:r>
      <w:r w:rsidR="60F30233">
        <w:t>elles apparaissent</w:t>
      </w:r>
      <w:r w:rsidR="5D1FCCE5">
        <w:t xml:space="preserve"> en haut de la </w:t>
      </w:r>
      <w:r w:rsidR="033B28C4">
        <w:t>fenêtre</w:t>
      </w:r>
      <w:r w:rsidR="5D1FCCE5">
        <w:t xml:space="preserve"> et toujours au-dessus du vaisseau</w:t>
      </w:r>
      <w:r w:rsidR="02C8BA3F">
        <w:t xml:space="preserve">. Le </w:t>
      </w:r>
      <w:r w:rsidR="7BB4060A">
        <w:t>système</w:t>
      </w:r>
      <w:r w:rsidR="02C8BA3F">
        <w:t xml:space="preserve"> de </w:t>
      </w:r>
      <w:r w:rsidR="4E54A8A5">
        <w:t>collision</w:t>
      </w:r>
      <w:r w:rsidR="02C8BA3F">
        <w:t xml:space="preserve"> reste le </w:t>
      </w:r>
      <w:r w:rsidR="7201D31B">
        <w:t>même</w:t>
      </w:r>
      <w:r w:rsidR="6F316D7C">
        <w:t xml:space="preserve">. Cependant le système de collision de la capacité spécial avec </w:t>
      </w:r>
      <w:r w:rsidR="57D78601">
        <w:t xml:space="preserve">les ennemis est un peu </w:t>
      </w:r>
      <w:r w:rsidR="2CE8979C">
        <w:t>différent</w:t>
      </w:r>
      <w:r w:rsidR="57D78601">
        <w:t xml:space="preserve"> car quand la balle va toucher un ennemi la balle ne va disparaitre car </w:t>
      </w:r>
      <w:r w:rsidR="3162F9D5">
        <w:t>c’est un tir puissant</w:t>
      </w:r>
      <w:r w:rsidR="5E57BE1C">
        <w:t>.</w:t>
      </w:r>
    </w:p>
    <w:p w14:paraId="431B4F1A" w14:textId="77777777" w:rsidR="00F7665F" w:rsidRDefault="00F7665F" w:rsidP="25A33D9A">
      <w:pPr>
        <w:pStyle w:val="Retraitcorpsdetexte"/>
      </w:pPr>
    </w:p>
    <w:p w14:paraId="38D21A9B" w14:textId="12641076" w:rsidR="00F7665F" w:rsidRDefault="00F7665F" w:rsidP="25A33D9A">
      <w:pPr>
        <w:pStyle w:val="Retraitcorpsdetexte"/>
      </w:pPr>
      <w:r>
        <w:t xml:space="preserve">Fonction 05 </w:t>
      </w:r>
      <w:r w:rsidR="00F33B97">
        <w:t>–</w:t>
      </w:r>
      <w:r>
        <w:t xml:space="preserve"> niveau</w:t>
      </w:r>
    </w:p>
    <w:p w14:paraId="2D34ECE3" w14:textId="77777777" w:rsidR="00F33B97" w:rsidRDefault="00F33B97" w:rsidP="25A33D9A">
      <w:pPr>
        <w:pStyle w:val="Retraitcorpsdetexte"/>
      </w:pPr>
    </w:p>
    <w:p w14:paraId="00D34FBB" w14:textId="1704422F" w:rsidR="5714868D" w:rsidRDefault="5714868D" w:rsidP="24E671F9">
      <w:pPr>
        <w:pStyle w:val="Retraitcorpsdetexte"/>
      </w:pPr>
      <w:r>
        <w:t xml:space="preserve">Quand on tue un ennemi on récupère un point d’expérience. </w:t>
      </w:r>
      <w:r w:rsidR="63A94C84">
        <w:t xml:space="preserve">La méthode LevelUP va voir si la variable </w:t>
      </w:r>
      <w:r w:rsidR="078E6F4A">
        <w:t>des points</w:t>
      </w:r>
      <w:r w:rsidR="63A94C84">
        <w:t xml:space="preserve"> d’</w:t>
      </w:r>
      <w:r w:rsidR="4F29ADA7">
        <w:t>expérience</w:t>
      </w:r>
      <w:r w:rsidR="63A94C84">
        <w:t xml:space="preserve"> est </w:t>
      </w:r>
      <w:r w:rsidR="3448E903">
        <w:t>égale</w:t>
      </w:r>
      <w:r w:rsidR="63A94C84">
        <w:t xml:space="preserve"> </w:t>
      </w:r>
      <w:r w:rsidR="1E6511AA">
        <w:t>à</w:t>
      </w:r>
      <w:r w:rsidR="63A94C84">
        <w:t xml:space="preserve"> </w:t>
      </w:r>
      <w:r w:rsidR="4ABB97B8">
        <w:t>six, si c’est le cas ça va ajouter un niveau en plus</w:t>
      </w:r>
      <w:r w:rsidR="336F1E24">
        <w:t xml:space="preserve">, on reset les points d’expérience et des boutons </w:t>
      </w:r>
      <w:r w:rsidR="094AA562">
        <w:t>au-dessus</w:t>
      </w:r>
      <w:r w:rsidR="336F1E24">
        <w:t xml:space="preserve"> des</w:t>
      </w:r>
      <w:r w:rsidR="37966E64">
        <w:t xml:space="preserve"> deux</w:t>
      </w:r>
      <w:r w:rsidR="336F1E24">
        <w:t xml:space="preserve"> </w:t>
      </w:r>
      <w:r w:rsidR="28245739">
        <w:t>habilités</w:t>
      </w:r>
      <w:r w:rsidR="336F1E24">
        <w:t xml:space="preserve"> vont s’afficher avec marquer dessus </w:t>
      </w:r>
      <w:r w:rsidR="754591F5">
        <w:t>améliorer</w:t>
      </w:r>
      <w:r w:rsidR="1CD7C2CE">
        <w:t>. Quand on va appuyer sur un des boutons</w:t>
      </w:r>
      <w:r w:rsidR="47C5167F">
        <w:t>, par exemple celui au-dessus de l’attaque de base cela va améliorer l’attaque de base en tirant plus vite</w:t>
      </w:r>
      <w:r w:rsidR="5AB01013">
        <w:t xml:space="preserve"> et aussi les deux boutons vont disparaitre</w:t>
      </w:r>
      <w:r w:rsidR="47C5167F">
        <w:t xml:space="preserve">. Donc </w:t>
      </w:r>
      <w:r w:rsidR="106CD38D">
        <w:t>ça</w:t>
      </w:r>
      <w:r w:rsidR="47C5167F">
        <w:t xml:space="preserve"> a </w:t>
      </w:r>
      <w:r w:rsidR="5708E41F">
        <w:t>diminué</w:t>
      </w:r>
      <w:r w:rsidR="47C5167F">
        <w:t xml:space="preserve"> </w:t>
      </w:r>
      <w:r w:rsidR="31F9BE19">
        <w:t>le temps du timer qui gère la création des balles</w:t>
      </w:r>
      <w:r w:rsidR="567534BF">
        <w:t xml:space="preserve">. </w:t>
      </w:r>
    </w:p>
    <w:p w14:paraId="083CC2D8" w14:textId="77729125" w:rsidR="25A33D9A" w:rsidRDefault="25A33D9A" w:rsidP="25A33D9A">
      <w:pPr>
        <w:pStyle w:val="Retraitcorpsdetexte"/>
      </w:pPr>
    </w:p>
    <w:p w14:paraId="6CDF8ABE" w14:textId="5A83252C" w:rsidR="24E671F9" w:rsidRDefault="009A309D" w:rsidP="24E671F9">
      <w:pPr>
        <w:pStyle w:val="Retraitcorpsdetexte"/>
      </w:pPr>
      <w:r>
        <w:t xml:space="preserve">Fonction 06 – </w:t>
      </w:r>
      <w:r w:rsidR="00D72D08">
        <w:t>Game Over</w:t>
      </w:r>
    </w:p>
    <w:p w14:paraId="3BA24284" w14:textId="77777777" w:rsidR="00F33B97" w:rsidRDefault="00F33B97" w:rsidP="24E671F9">
      <w:pPr>
        <w:pStyle w:val="Retraitcorpsdetexte"/>
      </w:pPr>
    </w:p>
    <w:p w14:paraId="26D22535" w14:textId="66EFC251" w:rsidR="36E432AA" w:rsidRDefault="36E432AA" w:rsidP="25A33D9A">
      <w:pPr>
        <w:pStyle w:val="Retraitcorpsdetexte"/>
      </w:pPr>
      <w:r>
        <w:t xml:space="preserve">Quand le joueur va perdre pour une quel qu'onques raison la </w:t>
      </w:r>
      <w:r w:rsidR="32779FF8">
        <w:t>fenêtre</w:t>
      </w:r>
      <w:r>
        <w:t xml:space="preserve"> de jeu va se cac</w:t>
      </w:r>
      <w:r w:rsidR="6672FF5C">
        <w:t>her et la fenêtre de fin de jeu va s’ouvrir</w:t>
      </w:r>
      <w:r w:rsidR="7412AF94">
        <w:t xml:space="preserve">. Il va </w:t>
      </w:r>
      <w:r w:rsidR="0027CE58">
        <w:t>être</w:t>
      </w:r>
      <w:r w:rsidR="7412AF94">
        <w:t xml:space="preserve"> </w:t>
      </w:r>
      <w:r w:rsidR="0A9C5347">
        <w:t>écrit</w:t>
      </w:r>
      <w:r w:rsidR="7412AF94">
        <w:t xml:space="preserve"> sur un label en haut Game </w:t>
      </w:r>
      <w:r w:rsidR="4674012D">
        <w:t>O</w:t>
      </w:r>
      <w:r w:rsidR="7412AF94">
        <w:t>ver</w:t>
      </w:r>
      <w:r w:rsidR="547CA507">
        <w:t xml:space="preserve"> et en dessous </w:t>
      </w:r>
      <w:r w:rsidR="6D44C26E">
        <w:t>la cause de la mort sera écrite aussi dans un label</w:t>
      </w:r>
      <w:r w:rsidR="288B01AF">
        <w:t xml:space="preserve">. </w:t>
      </w:r>
      <w:r w:rsidR="288B01AF">
        <w:lastRenderedPageBreak/>
        <w:t>Deux boutons seront disposés en dessous avec écrit dessus rejouer et continuer</w:t>
      </w:r>
      <w:r w:rsidR="03B36DE1">
        <w:t xml:space="preserve">. Si on appuie sur rejouer cette </w:t>
      </w:r>
      <w:r w:rsidR="4D098E4C">
        <w:t>fenêtre</w:t>
      </w:r>
      <w:r w:rsidR="03B36DE1">
        <w:t xml:space="preserve"> va se fermer et la </w:t>
      </w:r>
      <w:r w:rsidR="34658355">
        <w:t>fenêtre</w:t>
      </w:r>
      <w:r w:rsidR="03B36DE1">
        <w:t xml:space="preserve"> d</w:t>
      </w:r>
      <w:r w:rsidR="448DEF43">
        <w:t>u jeu s’ouvre</w:t>
      </w:r>
      <w:r w:rsidR="0881E8C3">
        <w:t>.</w:t>
      </w:r>
    </w:p>
    <w:p w14:paraId="2D80808B" w14:textId="15BE5E22" w:rsidR="00D72D08" w:rsidRDefault="0881E8C3" w:rsidP="24E671F9">
      <w:pPr>
        <w:pStyle w:val="Retraitcorpsdetexte"/>
      </w:pPr>
      <w:r>
        <w:t xml:space="preserve">Si on appuie sur le bouton continuer cette fenêtre va se fermer et la fenêtre du menu principale s’ouvre. </w:t>
      </w:r>
    </w:p>
    <w:p w14:paraId="432DFC51" w14:textId="5ADE9532" w:rsidR="00D72D08" w:rsidRDefault="00D72D08"/>
    <w:p w14:paraId="21ECD544" w14:textId="7550A50C" w:rsidR="0881E8C3" w:rsidRDefault="00D72D08" w:rsidP="24E671F9">
      <w:pPr>
        <w:pStyle w:val="Retraitcorpsdetexte"/>
      </w:pPr>
      <w:r>
        <w:t xml:space="preserve">Fonction 07 – Game Win </w:t>
      </w:r>
    </w:p>
    <w:p w14:paraId="52E257E2" w14:textId="77777777" w:rsidR="00F33B97" w:rsidRDefault="00F33B97" w:rsidP="24E671F9">
      <w:pPr>
        <w:pStyle w:val="Retraitcorpsdetexte"/>
      </w:pPr>
    </w:p>
    <w:p w14:paraId="5EC5EC1E" w14:textId="529D3902" w:rsidR="1A7E0583" w:rsidRDefault="1A7E0583" w:rsidP="24E671F9">
      <w:pPr>
        <w:pStyle w:val="Retraitcorpsdetexte"/>
      </w:pPr>
      <w:r>
        <w:t xml:space="preserve">Quand le joueur va </w:t>
      </w:r>
      <w:r w:rsidR="630D3759">
        <w:t>gagner</w:t>
      </w:r>
      <w:r>
        <w:t xml:space="preserve"> en tuant </w:t>
      </w:r>
      <w:r w:rsidR="0449913D">
        <w:t>tous</w:t>
      </w:r>
      <w:r>
        <w:t xml:space="preserve"> les ennemis de toutes les vagues, </w:t>
      </w:r>
      <w:r w:rsidR="24634EA6">
        <w:t xml:space="preserve">cette </w:t>
      </w:r>
      <w:r w:rsidR="4711592D">
        <w:t>fenêtre</w:t>
      </w:r>
      <w:r w:rsidR="24634EA6">
        <w:t xml:space="preserve"> se ferme, </w:t>
      </w:r>
      <w:r>
        <w:t xml:space="preserve">la </w:t>
      </w:r>
      <w:r w:rsidR="710ED826">
        <w:t>même</w:t>
      </w:r>
      <w:r>
        <w:t xml:space="preserve"> </w:t>
      </w:r>
      <w:r w:rsidR="7D0DEAE1">
        <w:t>fenêtre</w:t>
      </w:r>
      <w:r>
        <w:t xml:space="preserve"> que si on pe</w:t>
      </w:r>
      <w:r w:rsidR="4FE05597">
        <w:t xml:space="preserve">rd </w:t>
      </w:r>
      <w:r w:rsidR="6BD76C3A">
        <w:t xml:space="preserve">s’ouvre mais a la place de Game over il y a écrit Game Win et </w:t>
      </w:r>
      <w:r w:rsidR="599442EE">
        <w:t xml:space="preserve">en dessous des félicitations sont </w:t>
      </w:r>
      <w:r w:rsidR="00A139F9">
        <w:t>écrites</w:t>
      </w:r>
      <w:r w:rsidR="599442EE">
        <w:t>.</w:t>
      </w:r>
    </w:p>
    <w:p w14:paraId="780C81FE" w14:textId="00A4A179" w:rsidR="599442EE" w:rsidRDefault="599442EE" w:rsidP="24E671F9">
      <w:pPr>
        <w:pStyle w:val="Retraitcorpsdetexte"/>
      </w:pPr>
      <w:r>
        <w:t>Les boutons sont les mêmes que quand on perd.</w:t>
      </w:r>
    </w:p>
    <w:p w14:paraId="259E8954" w14:textId="3184503C" w:rsidR="00F33B97" w:rsidRDefault="00F33B97" w:rsidP="00F33B97">
      <w:pPr>
        <w:pStyle w:val="Titre3"/>
      </w:pPr>
      <w:bookmarkStart w:id="28" w:name="_Toc181364815"/>
      <w:r>
        <w:t xml:space="preserve">Test </w:t>
      </w:r>
      <w:r w:rsidR="00C07F94">
        <w:t>fonctionnel</w:t>
      </w:r>
      <w:bookmarkEnd w:id="28"/>
    </w:p>
    <w:tbl>
      <w:tblPr>
        <w:tblStyle w:val="Grilledutableau"/>
        <w:tblW w:w="0" w:type="auto"/>
        <w:tblInd w:w="1814" w:type="dxa"/>
        <w:tblLook w:val="04A0" w:firstRow="1" w:lastRow="0" w:firstColumn="1" w:lastColumn="0" w:noHBand="0" w:noVBand="1"/>
      </w:tblPr>
      <w:tblGrid>
        <w:gridCol w:w="2452"/>
        <w:gridCol w:w="2511"/>
        <w:gridCol w:w="2509"/>
      </w:tblGrid>
      <w:tr w:rsidR="008961D6" w14:paraId="0FA0D9C7" w14:textId="77777777" w:rsidTr="002409B1">
        <w:tc>
          <w:tcPr>
            <w:tcW w:w="3070" w:type="dxa"/>
          </w:tcPr>
          <w:p w14:paraId="563B89DB" w14:textId="205F65F7" w:rsidR="002409B1" w:rsidRDefault="0046206A" w:rsidP="002409B1">
            <w:pPr>
              <w:pStyle w:val="Retraitcorpsdetexte3"/>
              <w:ind w:left="0"/>
            </w:pPr>
            <w:r>
              <w:t>Fonction 01</w:t>
            </w:r>
          </w:p>
        </w:tc>
        <w:tc>
          <w:tcPr>
            <w:tcW w:w="3070" w:type="dxa"/>
          </w:tcPr>
          <w:p w14:paraId="452476B1" w14:textId="35F06971" w:rsidR="00A139F9" w:rsidRDefault="005554C6" w:rsidP="002409B1">
            <w:pPr>
              <w:pStyle w:val="Retraitcorpsdetexte3"/>
              <w:ind w:left="0"/>
            </w:pPr>
            <w:r>
              <w:t xml:space="preserve">Quand </w:t>
            </w:r>
            <w:r w:rsidR="00A139F9">
              <w:t>le jeu se lance</w:t>
            </w:r>
          </w:p>
        </w:tc>
        <w:tc>
          <w:tcPr>
            <w:tcW w:w="3070" w:type="dxa"/>
          </w:tcPr>
          <w:p w14:paraId="22EA3FDE" w14:textId="420A37AD" w:rsidR="002409B1" w:rsidRDefault="0087211E" w:rsidP="002409B1">
            <w:pPr>
              <w:pStyle w:val="Retraitcorpsdetexte3"/>
              <w:ind w:left="0"/>
            </w:pPr>
            <w:r>
              <w:t xml:space="preserve">Est-ce que la </w:t>
            </w:r>
            <w:r w:rsidR="00A139F9">
              <w:t>fenêtre</w:t>
            </w:r>
            <w:r>
              <w:t xml:space="preserve"> du menu se ferme bien</w:t>
            </w:r>
            <w:r w:rsidR="00F56C76">
              <w:t> ?</w:t>
            </w:r>
          </w:p>
        </w:tc>
      </w:tr>
      <w:tr w:rsidR="008961D6" w14:paraId="1781EF2F" w14:textId="77777777" w:rsidTr="002409B1">
        <w:tc>
          <w:tcPr>
            <w:tcW w:w="3070" w:type="dxa"/>
          </w:tcPr>
          <w:p w14:paraId="28CF6EA0" w14:textId="2582C933" w:rsidR="002409B1" w:rsidRDefault="0046206A" w:rsidP="002409B1">
            <w:pPr>
              <w:pStyle w:val="Retraitcorpsdetexte3"/>
              <w:ind w:left="0"/>
            </w:pPr>
            <w:r>
              <w:t>Fonction 02</w:t>
            </w:r>
          </w:p>
        </w:tc>
        <w:tc>
          <w:tcPr>
            <w:tcW w:w="3070" w:type="dxa"/>
          </w:tcPr>
          <w:p w14:paraId="38D3C6F8" w14:textId="7410306B" w:rsidR="002409B1" w:rsidRDefault="002C6746" w:rsidP="002409B1">
            <w:pPr>
              <w:pStyle w:val="Retraitcorpsdetexte3"/>
              <w:ind w:left="0"/>
            </w:pPr>
            <w:r>
              <w:t>Quand le vaisseau tir</w:t>
            </w:r>
          </w:p>
        </w:tc>
        <w:tc>
          <w:tcPr>
            <w:tcW w:w="3070" w:type="dxa"/>
          </w:tcPr>
          <w:p w14:paraId="2F84DF94" w14:textId="7C629323" w:rsidR="002409B1" w:rsidRDefault="002C6746" w:rsidP="002409B1">
            <w:pPr>
              <w:pStyle w:val="Retraitcorpsdetexte3"/>
              <w:ind w:left="0"/>
            </w:pPr>
            <w:r>
              <w:t>Est-ce que la balle apparait</w:t>
            </w:r>
            <w:r w:rsidR="00F56C76">
              <w:t> ?</w:t>
            </w:r>
          </w:p>
        </w:tc>
      </w:tr>
      <w:tr w:rsidR="008961D6" w14:paraId="52B24B0F" w14:textId="77777777" w:rsidTr="002409B1">
        <w:tc>
          <w:tcPr>
            <w:tcW w:w="3070" w:type="dxa"/>
          </w:tcPr>
          <w:p w14:paraId="6EC19D50" w14:textId="0B447748" w:rsidR="002409B1" w:rsidRDefault="0046206A" w:rsidP="002409B1">
            <w:pPr>
              <w:pStyle w:val="Retraitcorpsdetexte3"/>
              <w:ind w:left="0"/>
            </w:pPr>
            <w:r>
              <w:t>Fonction 03</w:t>
            </w:r>
          </w:p>
        </w:tc>
        <w:tc>
          <w:tcPr>
            <w:tcW w:w="3070" w:type="dxa"/>
          </w:tcPr>
          <w:p w14:paraId="14BCEB98" w14:textId="687B7FD8" w:rsidR="002409B1" w:rsidRDefault="00B85C43" w:rsidP="002409B1">
            <w:pPr>
              <w:pStyle w:val="Retraitcorpsdetexte3"/>
              <w:ind w:left="0"/>
            </w:pPr>
            <w:r>
              <w:t xml:space="preserve">Quand </w:t>
            </w:r>
            <w:r w:rsidR="001B6518">
              <w:t xml:space="preserve">la balle est </w:t>
            </w:r>
            <w:r w:rsidR="00C4347F">
              <w:t>tirée</w:t>
            </w:r>
          </w:p>
        </w:tc>
        <w:tc>
          <w:tcPr>
            <w:tcW w:w="3070" w:type="dxa"/>
          </w:tcPr>
          <w:p w14:paraId="2EA6DE7E" w14:textId="791BA975" w:rsidR="002409B1" w:rsidRDefault="00836C4C" w:rsidP="002409B1">
            <w:pPr>
              <w:pStyle w:val="Retraitcorpsdetexte3"/>
              <w:ind w:left="0"/>
            </w:pPr>
            <w:r>
              <w:t xml:space="preserve">Est-ce que </w:t>
            </w:r>
            <w:r w:rsidR="004E0F4B">
              <w:t>le minuteur du cooldown est lancé</w:t>
            </w:r>
            <w:r w:rsidR="00F56C76">
              <w:t> ?</w:t>
            </w:r>
          </w:p>
        </w:tc>
      </w:tr>
      <w:tr w:rsidR="008961D6" w14:paraId="583EF0CE" w14:textId="77777777" w:rsidTr="002409B1">
        <w:tc>
          <w:tcPr>
            <w:tcW w:w="3070" w:type="dxa"/>
          </w:tcPr>
          <w:p w14:paraId="1CF65CA3" w14:textId="6271BAA3" w:rsidR="002409B1" w:rsidRDefault="0046206A" w:rsidP="002409B1">
            <w:pPr>
              <w:pStyle w:val="Retraitcorpsdetexte3"/>
              <w:ind w:left="0"/>
            </w:pPr>
            <w:r>
              <w:t>Fonction 04</w:t>
            </w:r>
          </w:p>
        </w:tc>
        <w:tc>
          <w:tcPr>
            <w:tcW w:w="3070" w:type="dxa"/>
          </w:tcPr>
          <w:p w14:paraId="324C990E" w14:textId="7BE0C462" w:rsidR="002409B1" w:rsidRDefault="00DF6A11" w:rsidP="002409B1">
            <w:pPr>
              <w:pStyle w:val="Retraitcorpsdetexte3"/>
              <w:ind w:left="0"/>
            </w:pPr>
            <w:r>
              <w:t xml:space="preserve">Quand </w:t>
            </w:r>
            <w:r w:rsidR="00C4347F">
              <w:t>une balle touche un ennemi</w:t>
            </w:r>
          </w:p>
        </w:tc>
        <w:tc>
          <w:tcPr>
            <w:tcW w:w="3070" w:type="dxa"/>
          </w:tcPr>
          <w:p w14:paraId="3F987EA2" w14:textId="320AD26E" w:rsidR="002409B1" w:rsidRDefault="00C4347F" w:rsidP="002409B1">
            <w:pPr>
              <w:pStyle w:val="Retraitcorpsdetexte3"/>
              <w:ind w:left="0"/>
            </w:pPr>
            <w:r>
              <w:t>Est-ce que l’ennemi disparait</w:t>
            </w:r>
            <w:r w:rsidR="00F56C76">
              <w:t> ?</w:t>
            </w:r>
          </w:p>
        </w:tc>
      </w:tr>
      <w:tr w:rsidR="008961D6" w14:paraId="3FF17A7B" w14:textId="77777777" w:rsidTr="002409B1">
        <w:tc>
          <w:tcPr>
            <w:tcW w:w="3070" w:type="dxa"/>
          </w:tcPr>
          <w:p w14:paraId="01A8F485" w14:textId="2D470152" w:rsidR="002409B1" w:rsidRDefault="0046206A" w:rsidP="002409B1">
            <w:pPr>
              <w:pStyle w:val="Retraitcorpsdetexte3"/>
              <w:ind w:left="0"/>
            </w:pPr>
            <w:r>
              <w:t>Fonction 05</w:t>
            </w:r>
          </w:p>
        </w:tc>
        <w:tc>
          <w:tcPr>
            <w:tcW w:w="3070" w:type="dxa"/>
          </w:tcPr>
          <w:p w14:paraId="49B93216" w14:textId="764BB99A" w:rsidR="002409B1" w:rsidRDefault="00315E2F" w:rsidP="002409B1">
            <w:pPr>
              <w:pStyle w:val="Retraitcorpsdetexte3"/>
              <w:ind w:left="0"/>
            </w:pPr>
            <w:r>
              <w:t xml:space="preserve">Quand on augmente de niveau </w:t>
            </w:r>
          </w:p>
        </w:tc>
        <w:tc>
          <w:tcPr>
            <w:tcW w:w="3070" w:type="dxa"/>
          </w:tcPr>
          <w:p w14:paraId="60C3506E" w14:textId="446D46F7" w:rsidR="002409B1" w:rsidRDefault="00BC5591" w:rsidP="002409B1">
            <w:pPr>
              <w:pStyle w:val="Retraitcorpsdetexte3"/>
              <w:ind w:left="0"/>
            </w:pPr>
            <w:r>
              <w:t xml:space="preserve">Est-ce que le niveau auquel on est, est affiché dans </w:t>
            </w:r>
            <w:r w:rsidR="000412E1">
              <w:t>la barre</w:t>
            </w:r>
            <w:r>
              <w:t xml:space="preserve"> en bas</w:t>
            </w:r>
            <w:r w:rsidR="00F56C76">
              <w:t> ?</w:t>
            </w:r>
          </w:p>
        </w:tc>
      </w:tr>
      <w:tr w:rsidR="008961D6" w14:paraId="71E617E7" w14:textId="77777777" w:rsidTr="002409B1">
        <w:tc>
          <w:tcPr>
            <w:tcW w:w="3070" w:type="dxa"/>
          </w:tcPr>
          <w:p w14:paraId="2DF49774" w14:textId="7640F10A" w:rsidR="002409B1" w:rsidRDefault="0046206A" w:rsidP="002409B1">
            <w:pPr>
              <w:pStyle w:val="Retraitcorpsdetexte3"/>
              <w:ind w:left="0"/>
            </w:pPr>
            <w:r>
              <w:t>Fonction 06</w:t>
            </w:r>
          </w:p>
        </w:tc>
        <w:tc>
          <w:tcPr>
            <w:tcW w:w="3070" w:type="dxa"/>
          </w:tcPr>
          <w:p w14:paraId="1B62FDA8" w14:textId="6E87F8D4" w:rsidR="002409B1" w:rsidRDefault="000412E1" w:rsidP="002409B1">
            <w:pPr>
              <w:pStyle w:val="Retraitcorpsdetexte3"/>
              <w:ind w:left="0"/>
            </w:pPr>
            <w:r>
              <w:t xml:space="preserve">Quand le vaisseau n’a plus de vie </w:t>
            </w:r>
          </w:p>
        </w:tc>
        <w:tc>
          <w:tcPr>
            <w:tcW w:w="3070" w:type="dxa"/>
          </w:tcPr>
          <w:p w14:paraId="3FA9D891" w14:textId="051F2601" w:rsidR="002409B1" w:rsidRDefault="000412E1" w:rsidP="002409B1">
            <w:pPr>
              <w:pStyle w:val="Retraitcorpsdetexte3"/>
              <w:ind w:left="0"/>
            </w:pPr>
            <w:r>
              <w:t xml:space="preserve">Est-ce que la </w:t>
            </w:r>
            <w:r w:rsidR="00F56C76">
              <w:t>fenêtre</w:t>
            </w:r>
            <w:r w:rsidR="008D5E54">
              <w:t xml:space="preserve"> de Game Over s’ouvre</w:t>
            </w:r>
            <w:r w:rsidR="00F56C76">
              <w:t> ?</w:t>
            </w:r>
            <w:r w:rsidR="008D5E54">
              <w:t xml:space="preserve"> </w:t>
            </w:r>
          </w:p>
        </w:tc>
      </w:tr>
      <w:tr w:rsidR="008961D6" w14:paraId="2ABA567C" w14:textId="77777777" w:rsidTr="002409B1">
        <w:tc>
          <w:tcPr>
            <w:tcW w:w="3070" w:type="dxa"/>
          </w:tcPr>
          <w:p w14:paraId="232FE1F8" w14:textId="7964877F" w:rsidR="002409B1" w:rsidRDefault="0046206A" w:rsidP="002409B1">
            <w:pPr>
              <w:pStyle w:val="Retraitcorpsdetexte3"/>
              <w:ind w:left="0"/>
            </w:pPr>
            <w:r>
              <w:t>Fonction 07</w:t>
            </w:r>
          </w:p>
        </w:tc>
        <w:tc>
          <w:tcPr>
            <w:tcW w:w="3070" w:type="dxa"/>
          </w:tcPr>
          <w:p w14:paraId="7EFCB40B" w14:textId="368C305C" w:rsidR="002409B1" w:rsidRDefault="00F56C76" w:rsidP="002409B1">
            <w:pPr>
              <w:pStyle w:val="Retraitcorpsdetexte3"/>
              <w:ind w:left="0"/>
            </w:pPr>
            <w:r>
              <w:t>Quand la vague d’ennemi numéro 5 est vaincu</w:t>
            </w:r>
          </w:p>
        </w:tc>
        <w:tc>
          <w:tcPr>
            <w:tcW w:w="3070" w:type="dxa"/>
          </w:tcPr>
          <w:p w14:paraId="3F93F8BE" w14:textId="49D4A5C5" w:rsidR="002409B1" w:rsidRDefault="00F56C76" w:rsidP="002409B1">
            <w:pPr>
              <w:pStyle w:val="Retraitcorpsdetexte3"/>
              <w:ind w:left="0"/>
            </w:pPr>
            <w:r>
              <w:t>Est-ce que la fenêtre Game Win s’ouvre ?</w:t>
            </w:r>
          </w:p>
        </w:tc>
      </w:tr>
    </w:tbl>
    <w:p w14:paraId="2A4BE641" w14:textId="77777777" w:rsidR="002409B1" w:rsidRDefault="002409B1" w:rsidP="002409B1">
      <w:pPr>
        <w:pStyle w:val="Retraitcorpsdetexte3"/>
      </w:pPr>
    </w:p>
    <w:p w14:paraId="32B25B58" w14:textId="2DFB814F" w:rsidR="005554C6" w:rsidRDefault="005554C6" w:rsidP="005554C6">
      <w:pPr>
        <w:pStyle w:val="Titre3"/>
      </w:pPr>
      <w:bookmarkStart w:id="29" w:name="_Toc181364816"/>
      <w:r>
        <w:lastRenderedPageBreak/>
        <w:t>Tableau des classes</w:t>
      </w:r>
      <w:bookmarkEnd w:id="29"/>
    </w:p>
    <w:p w14:paraId="5106B4D9" w14:textId="0C52EAC4" w:rsidR="005554C6" w:rsidRDefault="005554C6" w:rsidP="005554C6">
      <w:pPr>
        <w:pStyle w:val="Retraitcorpsdetexte3"/>
      </w:pPr>
      <w:r>
        <w:rPr>
          <w:noProof/>
        </w:rPr>
        <w:drawing>
          <wp:inline distT="0" distB="0" distL="0" distR="0" wp14:anchorId="64051AD2" wp14:editId="16C60CCD">
            <wp:extent cx="4370037" cy="427463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7692" cy="4282126"/>
                    </a:xfrm>
                    <a:prstGeom prst="rect">
                      <a:avLst/>
                    </a:prstGeom>
                  </pic:spPr>
                </pic:pic>
              </a:graphicData>
            </a:graphic>
          </wp:inline>
        </w:drawing>
      </w:r>
    </w:p>
    <w:p w14:paraId="77BEAC40" w14:textId="68E2FC26" w:rsidR="005554C6" w:rsidRDefault="005554C6">
      <w:pPr>
        <w:rPr>
          <w:szCs w:val="16"/>
        </w:rPr>
      </w:pPr>
      <w:r>
        <w:br w:type="page"/>
      </w:r>
    </w:p>
    <w:p w14:paraId="66F02308" w14:textId="7161BE7B" w:rsidR="005554C6" w:rsidRDefault="005554C6" w:rsidP="005554C6">
      <w:pPr>
        <w:pStyle w:val="Titre3"/>
      </w:pPr>
      <w:bookmarkStart w:id="30" w:name="_Toc181364817"/>
      <w:r>
        <w:lastRenderedPageBreak/>
        <w:t>Liste des bugs</w:t>
      </w:r>
      <w:bookmarkEnd w:id="30"/>
    </w:p>
    <w:p w14:paraId="0FA76903" w14:textId="273B18D7" w:rsidR="005554C6" w:rsidRDefault="005554C6" w:rsidP="005554C6">
      <w:pPr>
        <w:pStyle w:val="Retraitcorpsdetexte3"/>
      </w:pPr>
      <w:r>
        <w:t>Bug numéro 1,</w:t>
      </w:r>
      <w:r w:rsidR="00040488">
        <w:t xml:space="preserve"> le vaisseau peut sortir de la fenêtre.</w:t>
      </w:r>
    </w:p>
    <w:p w14:paraId="7E377CFC" w14:textId="1836ECF5" w:rsidR="00040488" w:rsidRDefault="00040488" w:rsidP="005554C6">
      <w:pPr>
        <w:pStyle w:val="Retraitcorpsdetexte3"/>
      </w:pPr>
      <w:r w:rsidRPr="00040488">
        <w:t>Bug numéro 2, quand on</w:t>
      </w:r>
      <w:r>
        <w:t xml:space="preserve"> appuie sur le bouton pour </w:t>
      </w:r>
      <w:r w:rsidR="00F91215">
        <w:t>améliorer</w:t>
      </w:r>
      <w:r>
        <w:t xml:space="preserve"> une capacité, à chaque </w:t>
      </w:r>
      <w:r w:rsidR="00C56679">
        <w:t>touche appuyée</w:t>
      </w:r>
      <w:r w:rsidR="00A10446">
        <w:t xml:space="preserve"> dans le jeu</w:t>
      </w:r>
      <w:r>
        <w:t xml:space="preserve"> un son Windows va être émis du PC</w:t>
      </w:r>
      <w:r w:rsidR="00E57792">
        <w:t>.</w:t>
      </w:r>
    </w:p>
    <w:p w14:paraId="463B45C9" w14:textId="4C9AA018" w:rsidR="00C56679" w:rsidRDefault="00C56679" w:rsidP="005554C6">
      <w:pPr>
        <w:pStyle w:val="Retraitcorpsdetexte3"/>
      </w:pPr>
      <w:r>
        <w:t xml:space="preserve">Bug numéro 3, quand le vaisseau va rentrer en collision avec deux ennemis, </w:t>
      </w:r>
      <w:r w:rsidR="00147771">
        <w:t>deux fenêtres</w:t>
      </w:r>
      <w:r>
        <w:t xml:space="preserve"> de fin vont s’ouvrir.</w:t>
      </w:r>
    </w:p>
    <w:p w14:paraId="371E7515" w14:textId="4E63EA91" w:rsidR="00C56679" w:rsidRDefault="00C56679" w:rsidP="00C56679">
      <w:pPr>
        <w:pStyle w:val="Titre3"/>
      </w:pPr>
      <w:r>
        <w:t>Tests unitaires</w:t>
      </w:r>
    </w:p>
    <w:tbl>
      <w:tblPr>
        <w:tblStyle w:val="Grilledutableau"/>
        <w:tblW w:w="0" w:type="auto"/>
        <w:tblInd w:w="1814" w:type="dxa"/>
        <w:tblLook w:val="04A0" w:firstRow="1" w:lastRow="0" w:firstColumn="1" w:lastColumn="0" w:noHBand="0" w:noVBand="1"/>
      </w:tblPr>
      <w:tblGrid>
        <w:gridCol w:w="1000"/>
        <w:gridCol w:w="1048"/>
        <w:gridCol w:w="5424"/>
      </w:tblGrid>
      <w:tr w:rsidR="00147771" w14:paraId="303460C5" w14:textId="77777777" w:rsidTr="00C56679">
        <w:tc>
          <w:tcPr>
            <w:tcW w:w="3070" w:type="dxa"/>
          </w:tcPr>
          <w:p w14:paraId="6177D764" w14:textId="015D0A53" w:rsidR="00C56679" w:rsidRDefault="00C56679" w:rsidP="00C56679">
            <w:pPr>
              <w:pStyle w:val="Retraitcorpsdetexte3"/>
              <w:ind w:left="0"/>
            </w:pPr>
            <w:r>
              <w:t>Test 1 – class Bullet ennemi</w:t>
            </w:r>
          </w:p>
        </w:tc>
        <w:tc>
          <w:tcPr>
            <w:tcW w:w="3070" w:type="dxa"/>
          </w:tcPr>
          <w:p w14:paraId="4D8F0027" w14:textId="2119A852" w:rsidR="00C56679" w:rsidRDefault="00F67AC8" w:rsidP="00C56679">
            <w:pPr>
              <w:pStyle w:val="Retraitcorpsdetexte3"/>
              <w:ind w:left="0"/>
            </w:pPr>
            <w:r>
              <w:t>Vérifie que la balle a bougé</w:t>
            </w:r>
          </w:p>
        </w:tc>
        <w:tc>
          <w:tcPr>
            <w:tcW w:w="3070" w:type="dxa"/>
          </w:tcPr>
          <w:p w14:paraId="0205B66F" w14:textId="3146258E" w:rsidR="00C56679" w:rsidRDefault="004B460F" w:rsidP="00C56679">
            <w:pPr>
              <w:pStyle w:val="Retraitcorpsdetexte3"/>
              <w:ind w:left="0"/>
            </w:pPr>
            <w:r>
              <w:rPr>
                <w:noProof/>
              </w:rPr>
              <w:drawing>
                <wp:inline distT="0" distB="0" distL="0" distR="0" wp14:anchorId="6B1B7B58" wp14:editId="090D5364">
                  <wp:extent cx="3343450" cy="16341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3236" cy="1643796"/>
                          </a:xfrm>
                          <a:prstGeom prst="rect">
                            <a:avLst/>
                          </a:prstGeom>
                        </pic:spPr>
                      </pic:pic>
                    </a:graphicData>
                  </a:graphic>
                </wp:inline>
              </w:drawing>
            </w:r>
          </w:p>
        </w:tc>
      </w:tr>
      <w:tr w:rsidR="00147771" w14:paraId="58B9A0C5" w14:textId="77777777" w:rsidTr="00C56679">
        <w:tc>
          <w:tcPr>
            <w:tcW w:w="3070" w:type="dxa"/>
          </w:tcPr>
          <w:p w14:paraId="647131FE" w14:textId="29ABCF23" w:rsidR="00C56679" w:rsidRDefault="006F4BB8" w:rsidP="00C56679">
            <w:pPr>
              <w:pStyle w:val="Retraitcorpsdetexte3"/>
              <w:ind w:left="0"/>
            </w:pPr>
            <w:r>
              <w:t>Test 2</w:t>
            </w:r>
            <w:r w:rsidR="004B460F">
              <w:t xml:space="preserve"> – class Bullet Ultimate</w:t>
            </w:r>
          </w:p>
        </w:tc>
        <w:tc>
          <w:tcPr>
            <w:tcW w:w="3070" w:type="dxa"/>
          </w:tcPr>
          <w:p w14:paraId="6597D89A" w14:textId="32396EFF" w:rsidR="00C56679" w:rsidRDefault="00A8438A" w:rsidP="00C56679">
            <w:pPr>
              <w:pStyle w:val="Retraitcorpsdetexte3"/>
              <w:ind w:left="0"/>
            </w:pPr>
            <w:r>
              <w:t>Vérifie que la balle apparait bien sous le vaisseau</w:t>
            </w:r>
          </w:p>
        </w:tc>
        <w:tc>
          <w:tcPr>
            <w:tcW w:w="3070" w:type="dxa"/>
          </w:tcPr>
          <w:p w14:paraId="0D5D8B67" w14:textId="1CAE0A77" w:rsidR="00C56679" w:rsidRDefault="006F4BB8" w:rsidP="00C56679">
            <w:pPr>
              <w:pStyle w:val="Retraitcorpsdetexte3"/>
              <w:ind w:left="0"/>
            </w:pPr>
            <w:r>
              <w:rPr>
                <w:noProof/>
              </w:rPr>
              <w:drawing>
                <wp:inline distT="0" distB="0" distL="0" distR="0" wp14:anchorId="5BD446A7" wp14:editId="69B6FD04">
                  <wp:extent cx="3323129" cy="126220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3462" cy="1304116"/>
                          </a:xfrm>
                          <a:prstGeom prst="rect">
                            <a:avLst/>
                          </a:prstGeom>
                        </pic:spPr>
                      </pic:pic>
                    </a:graphicData>
                  </a:graphic>
                </wp:inline>
              </w:drawing>
            </w:r>
          </w:p>
        </w:tc>
      </w:tr>
      <w:tr w:rsidR="00147771" w14:paraId="03B7FF20" w14:textId="77777777" w:rsidTr="00C56679">
        <w:tc>
          <w:tcPr>
            <w:tcW w:w="3070" w:type="dxa"/>
          </w:tcPr>
          <w:p w14:paraId="645981CD" w14:textId="6AFF41F0" w:rsidR="00C56679" w:rsidRDefault="006F4BB8" w:rsidP="00C56679">
            <w:pPr>
              <w:pStyle w:val="Retraitcorpsdetexte3"/>
              <w:ind w:left="0"/>
            </w:pPr>
            <w:r>
              <w:t>Test 3 – class Enemi</w:t>
            </w:r>
          </w:p>
        </w:tc>
        <w:tc>
          <w:tcPr>
            <w:tcW w:w="3070" w:type="dxa"/>
          </w:tcPr>
          <w:p w14:paraId="58D58650" w14:textId="044FB880" w:rsidR="00C56679" w:rsidRDefault="0091429E" w:rsidP="00C56679">
            <w:pPr>
              <w:pStyle w:val="Retraitcorpsdetexte3"/>
              <w:ind w:left="0"/>
            </w:pPr>
            <w:r>
              <w:t xml:space="preserve">Vérifie que l’ennemi ne va pas en dehors de la </w:t>
            </w:r>
            <w:r w:rsidR="00147771">
              <w:t>fenêtre</w:t>
            </w:r>
          </w:p>
        </w:tc>
        <w:tc>
          <w:tcPr>
            <w:tcW w:w="3070" w:type="dxa"/>
          </w:tcPr>
          <w:p w14:paraId="128E9A09" w14:textId="5C57EC6B" w:rsidR="00C56679" w:rsidRDefault="00147771" w:rsidP="00C56679">
            <w:pPr>
              <w:pStyle w:val="Retraitcorpsdetexte3"/>
              <w:ind w:left="0"/>
            </w:pPr>
            <w:r>
              <w:rPr>
                <w:noProof/>
              </w:rPr>
              <w:drawing>
                <wp:inline distT="0" distB="0" distL="0" distR="0" wp14:anchorId="3415B4AA" wp14:editId="2A025A96">
                  <wp:extent cx="3380888" cy="12893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5755" cy="1302657"/>
                          </a:xfrm>
                          <a:prstGeom prst="rect">
                            <a:avLst/>
                          </a:prstGeom>
                        </pic:spPr>
                      </pic:pic>
                    </a:graphicData>
                  </a:graphic>
                </wp:inline>
              </w:drawing>
            </w:r>
          </w:p>
        </w:tc>
      </w:tr>
    </w:tbl>
    <w:p w14:paraId="0036081C" w14:textId="77777777" w:rsidR="00C56679" w:rsidRPr="00C56679" w:rsidRDefault="00C56679" w:rsidP="00C56679">
      <w:pPr>
        <w:pStyle w:val="Retraitcorpsdetexte3"/>
      </w:pPr>
    </w:p>
    <w:p w14:paraId="3CD999A5" w14:textId="6F1815F9" w:rsidR="009F3E72" w:rsidRDefault="004146D4" w:rsidP="007352E5">
      <w:pPr>
        <w:pStyle w:val="Titre2"/>
      </w:pPr>
      <w:bookmarkStart w:id="31" w:name="_Toc181364818"/>
      <w:r>
        <w:t>UX</w:t>
      </w:r>
      <w:bookmarkEnd w:id="31"/>
    </w:p>
    <w:p w14:paraId="67109B4D" w14:textId="77777777" w:rsidR="004146D4" w:rsidRDefault="004146D4" w:rsidP="004146D4">
      <w:pPr>
        <w:pStyle w:val="Informations"/>
        <w:ind w:left="2520"/>
      </w:pPr>
    </w:p>
    <w:p w14:paraId="5D497B6B" w14:textId="134859EE" w:rsidR="004146D4" w:rsidRDefault="007352E5" w:rsidP="007352E5">
      <w:pPr>
        <w:pStyle w:val="Titre3"/>
      </w:pPr>
      <w:bookmarkStart w:id="32" w:name="_Toc181364819"/>
      <w:r>
        <w:t>Conception centrée utilisateur</w:t>
      </w:r>
      <w:bookmarkEnd w:id="32"/>
    </w:p>
    <w:p w14:paraId="3793246B" w14:textId="1F5D81E0" w:rsidR="009A30F1" w:rsidRPr="009A30F1" w:rsidRDefault="009A30F1" w:rsidP="009A30F1">
      <w:pPr>
        <w:pStyle w:val="Retraitcorpsdetexte3"/>
      </w:pPr>
      <w:r w:rsidRPr="009A30F1">
        <w:rPr>
          <w:noProof/>
        </w:rPr>
        <w:drawing>
          <wp:inline distT="0" distB="0" distL="0" distR="0" wp14:anchorId="614C3255" wp14:editId="319A3B1A">
            <wp:extent cx="2793614" cy="1674320"/>
            <wp:effectExtent l="19050" t="19050" r="6985"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2271" cy="1685502"/>
                    </a:xfrm>
                    <a:prstGeom prst="rect">
                      <a:avLst/>
                    </a:prstGeom>
                    <a:ln>
                      <a:solidFill>
                        <a:schemeClr val="bg1">
                          <a:lumMod val="75000"/>
                        </a:schemeClr>
                      </a:solidFill>
                    </a:ln>
                  </pic:spPr>
                </pic:pic>
              </a:graphicData>
            </a:graphic>
          </wp:inline>
        </w:drawing>
      </w:r>
    </w:p>
    <w:p w14:paraId="6010CB6A" w14:textId="74D8C002" w:rsidR="007352E5" w:rsidRDefault="007352E5" w:rsidP="007352E5">
      <w:pPr>
        <w:pStyle w:val="Retraitcorpsdetexte3"/>
        <w:jc w:val="left"/>
      </w:pPr>
      <w:r w:rsidRPr="007352E5">
        <w:rPr>
          <w:noProof/>
        </w:rPr>
        <w:lastRenderedPageBreak/>
        <w:drawing>
          <wp:inline distT="0" distB="0" distL="0" distR="0" wp14:anchorId="43CACBE4" wp14:editId="3A4B000B">
            <wp:extent cx="2801341" cy="1669377"/>
            <wp:effectExtent l="19050" t="1905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6763" cy="1684526"/>
                    </a:xfrm>
                    <a:prstGeom prst="rect">
                      <a:avLst/>
                    </a:prstGeom>
                    <a:ln>
                      <a:solidFill>
                        <a:schemeClr val="bg1">
                          <a:lumMod val="75000"/>
                        </a:schemeClr>
                      </a:solidFill>
                    </a:ln>
                  </pic:spPr>
                </pic:pic>
              </a:graphicData>
            </a:graphic>
          </wp:inline>
        </w:drawing>
      </w:r>
    </w:p>
    <w:p w14:paraId="03E5A961" w14:textId="24F7A6B8" w:rsidR="00717354" w:rsidRDefault="007352E5" w:rsidP="00717354">
      <w:pPr>
        <w:pStyle w:val="Retraitcorpsdetexte3"/>
        <w:jc w:val="left"/>
        <w:rPr>
          <w:noProof/>
        </w:rPr>
      </w:pPr>
      <w:r>
        <w:t>Voici les deux personas</w:t>
      </w:r>
      <w:r w:rsidR="00625048">
        <w:t>, en premier on a Amélie Durant une grande fan du côté artistique dans les jeux</w:t>
      </w:r>
      <w:r w:rsidR="009A30F1">
        <w:t xml:space="preserve">. Mais sa plus grande peine c’est d’avoir un clavier français, dans énormément de jeu on ne peut changer les touches ce qu’il l’énerve beaucoup. En </w:t>
      </w:r>
      <w:r w:rsidR="00DD191D">
        <w:t>remédiant</w:t>
      </w:r>
      <w:r w:rsidR="009A30F1">
        <w:t xml:space="preserve"> </w:t>
      </w:r>
      <w:r w:rsidR="00DD191D">
        <w:t xml:space="preserve">a son </w:t>
      </w:r>
      <w:r w:rsidR="00717354">
        <w:t>problème</w:t>
      </w:r>
      <w:r w:rsidR="00DD191D">
        <w:t xml:space="preserve"> j’ai tout de suite pensé </w:t>
      </w:r>
      <w:r w:rsidR="00717354">
        <w:t>à</w:t>
      </w:r>
      <w:r w:rsidR="00DD191D">
        <w:t xml:space="preserve"> un endroit dans les </w:t>
      </w:r>
      <w:r w:rsidR="00717354">
        <w:t>paramètres</w:t>
      </w:r>
      <w:r w:rsidR="00DD191D">
        <w:t xml:space="preserve"> ou on peut changer les touches de jeu</w:t>
      </w:r>
      <w:r w:rsidR="00717354">
        <w:t>.</w:t>
      </w:r>
      <w:r w:rsidR="00717354" w:rsidRPr="00717354">
        <w:rPr>
          <w:noProof/>
        </w:rPr>
        <w:t xml:space="preserve"> </w:t>
      </w:r>
      <w:r w:rsidR="00717354" w:rsidRPr="00717354">
        <w:rPr>
          <w:noProof/>
        </w:rPr>
        <w:drawing>
          <wp:inline distT="0" distB="0" distL="0" distR="0" wp14:anchorId="6486AA2B" wp14:editId="1136329C">
            <wp:extent cx="3789881" cy="213603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785" cy="2137112"/>
                    </a:xfrm>
                    <a:prstGeom prst="rect">
                      <a:avLst/>
                    </a:prstGeom>
                  </pic:spPr>
                </pic:pic>
              </a:graphicData>
            </a:graphic>
          </wp:inline>
        </w:drawing>
      </w:r>
    </w:p>
    <w:p w14:paraId="4BC3B54A" w14:textId="77777777" w:rsidR="00717354" w:rsidRDefault="00717354">
      <w:pPr>
        <w:rPr>
          <w:noProof/>
          <w:szCs w:val="16"/>
        </w:rPr>
      </w:pPr>
      <w:r>
        <w:rPr>
          <w:noProof/>
        </w:rPr>
        <w:br w:type="page"/>
      </w:r>
    </w:p>
    <w:p w14:paraId="5C0C7B37" w14:textId="4AF10B42" w:rsidR="00717354" w:rsidRDefault="00717354" w:rsidP="00717354">
      <w:pPr>
        <w:pStyle w:val="Retraitcorpsdetexte3"/>
        <w:jc w:val="left"/>
        <w:rPr>
          <w:noProof/>
        </w:rPr>
      </w:pPr>
      <w:r>
        <w:rPr>
          <w:noProof/>
        </w:rPr>
        <w:lastRenderedPageBreak/>
        <w:t>Ensuite il y a le petit Timmy butch qui est épileptique mais adore les jeux,</w:t>
      </w:r>
    </w:p>
    <w:p w14:paraId="51FA8553" w14:textId="5D28CEE4" w:rsidR="00717354" w:rsidRDefault="00717354" w:rsidP="00717354">
      <w:pPr>
        <w:pStyle w:val="Retraitcorpsdetexte3"/>
        <w:jc w:val="left"/>
        <w:rPr>
          <w:noProof/>
        </w:rPr>
      </w:pPr>
      <w:r>
        <w:rPr>
          <w:noProof/>
        </w:rPr>
        <w:t xml:space="preserve">Les medecins ne conceil vraiment pas de jouer au jeu pour éviter au plus les crises d’épilepsie. Cependant il y a une option a cocher pour activer le mode épilepsie. Ce mode va desactiver toutes les animation flash du jeu </w:t>
      </w:r>
      <w:r w:rsidR="00F93D04">
        <w:rPr>
          <w:noProof/>
        </w:rPr>
        <w:t xml:space="preserve">et beaucoup ralentir le jeu </w:t>
      </w:r>
      <w:r>
        <w:rPr>
          <w:noProof/>
        </w:rPr>
        <w:t xml:space="preserve">ce qui peut grandement éviter des crises </w:t>
      </w:r>
      <w:r w:rsidR="004C3F70">
        <w:rPr>
          <w:noProof/>
        </w:rPr>
        <w:t xml:space="preserve">d’épilepsie </w:t>
      </w:r>
      <w:r>
        <w:rPr>
          <w:noProof/>
        </w:rPr>
        <w:t xml:space="preserve">a des personnes </w:t>
      </w:r>
      <w:r w:rsidR="00147625">
        <w:rPr>
          <w:noProof/>
        </w:rPr>
        <w:t>épileptique.</w:t>
      </w:r>
    </w:p>
    <w:p w14:paraId="70A097AA" w14:textId="77777777" w:rsidR="004D244B" w:rsidRDefault="004D244B" w:rsidP="00717354">
      <w:pPr>
        <w:pStyle w:val="Retraitcorpsdetexte3"/>
        <w:jc w:val="left"/>
        <w:rPr>
          <w:noProof/>
        </w:rPr>
      </w:pPr>
    </w:p>
    <w:p w14:paraId="51073D54" w14:textId="39BB909D" w:rsidR="004D244B" w:rsidRDefault="004D244B" w:rsidP="004D244B">
      <w:pPr>
        <w:pStyle w:val="Titre3"/>
        <w:rPr>
          <w:noProof/>
        </w:rPr>
      </w:pPr>
      <w:bookmarkStart w:id="33" w:name="_Toc181364820"/>
      <w:r>
        <w:rPr>
          <w:noProof/>
        </w:rPr>
        <w:t>Palette graphique</w:t>
      </w:r>
      <w:bookmarkEnd w:id="33"/>
    </w:p>
    <w:p w14:paraId="384E2B54" w14:textId="3B63BFD3" w:rsidR="004D244B" w:rsidRDefault="001B42FA" w:rsidP="004D244B">
      <w:pPr>
        <w:pStyle w:val="Retraitcorpsdetexte3"/>
      </w:pPr>
      <w:r w:rsidRPr="001B42FA">
        <w:rPr>
          <w:noProof/>
        </w:rPr>
        <w:drawing>
          <wp:inline distT="0" distB="0" distL="0" distR="0" wp14:anchorId="7CC2D006" wp14:editId="1CD4C09E">
            <wp:extent cx="2760218" cy="12875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9664" cy="1296666"/>
                    </a:xfrm>
                    <a:prstGeom prst="rect">
                      <a:avLst/>
                    </a:prstGeom>
                  </pic:spPr>
                </pic:pic>
              </a:graphicData>
            </a:graphic>
          </wp:inline>
        </w:drawing>
      </w:r>
    </w:p>
    <w:p w14:paraId="56ABB24A" w14:textId="26420678" w:rsidR="001B42FA" w:rsidRDefault="001B42FA" w:rsidP="004D244B">
      <w:pPr>
        <w:pStyle w:val="Retraitcorpsdetexte3"/>
      </w:pPr>
      <w:r>
        <w:t>Voici la palette graphique de cette application.</w:t>
      </w:r>
    </w:p>
    <w:p w14:paraId="0EF3EF9C" w14:textId="77777777" w:rsidR="00131C21" w:rsidRDefault="001B42FA" w:rsidP="004D244B">
      <w:pPr>
        <w:pStyle w:val="Retraitcorpsdetexte3"/>
      </w:pPr>
      <w:r>
        <w:t xml:space="preserve">J’ai choisi cette palette car </w:t>
      </w:r>
      <w:r w:rsidR="008166B7">
        <w:t>l’ensemble de ces couleurs faisait un style plutôt retro futuriste ce qui est parfait pour ce jeu.</w:t>
      </w:r>
    </w:p>
    <w:p w14:paraId="48D7E627" w14:textId="4B7B6C61" w:rsidR="001B42FA" w:rsidRDefault="00131C21" w:rsidP="00131C21">
      <w:pPr>
        <w:pStyle w:val="Titre3"/>
      </w:pPr>
      <w:bookmarkStart w:id="34" w:name="_Toc181364821"/>
      <w:r>
        <w:t>Eco-Conception</w:t>
      </w:r>
      <w:bookmarkEnd w:id="34"/>
      <w:r>
        <w:t xml:space="preserve"> </w:t>
      </w:r>
      <w:r w:rsidR="008166B7">
        <w:t xml:space="preserve"> </w:t>
      </w:r>
    </w:p>
    <w:p w14:paraId="2E6702C4" w14:textId="306212FA" w:rsidR="00131C21" w:rsidRDefault="00131C21" w:rsidP="00131C21">
      <w:pPr>
        <w:pStyle w:val="Retraitcorpsdetexte3"/>
      </w:pPr>
      <w:r>
        <w:t xml:space="preserve">Pour l’éco-conception dans ce jeu j’ai plutôt choisi une approche de sensibilisation en remplaçant les aliens par des déchets qu’il faut </w:t>
      </w:r>
      <w:r w:rsidR="003B4EF8">
        <w:t>détruire.</w:t>
      </w:r>
      <w:r w:rsidR="00610744">
        <w:t xml:space="preserve"> Et en plus de </w:t>
      </w:r>
      <w:r w:rsidR="00D04CCD">
        <w:t>ça</w:t>
      </w:r>
      <w:r w:rsidR="00610744">
        <w:t xml:space="preserve"> toutes les images sont de qualité ultra réduit</w:t>
      </w:r>
      <w:r w:rsidR="000E4587">
        <w:t>e.</w:t>
      </w:r>
    </w:p>
    <w:p w14:paraId="2D26E7C8" w14:textId="57771421" w:rsidR="00D04CCD" w:rsidRDefault="00F84973" w:rsidP="00F84973">
      <w:pPr>
        <w:pStyle w:val="Titre2"/>
      </w:pPr>
      <w:bookmarkStart w:id="35" w:name="_Toc181364822"/>
      <w:r>
        <w:t>Conception UX</w:t>
      </w:r>
      <w:bookmarkEnd w:id="35"/>
      <w:r>
        <w:t xml:space="preserve"> </w:t>
      </w:r>
    </w:p>
    <w:p w14:paraId="2E82769A" w14:textId="454E7C95" w:rsidR="00F84973" w:rsidRPr="00F84973" w:rsidRDefault="009B4561" w:rsidP="00F84973">
      <w:pPr>
        <w:pStyle w:val="Retraitcorpsdetexte"/>
      </w:pPr>
      <w:r>
        <w:t>Voici</w:t>
      </w:r>
      <w:r w:rsidR="00F37429">
        <w:t xml:space="preserve"> la maquette basse fidélité</w:t>
      </w:r>
    </w:p>
    <w:p w14:paraId="0509A8B7" w14:textId="5F03FB39" w:rsidR="00620604" w:rsidRDefault="00F84973" w:rsidP="007352E5">
      <w:pPr>
        <w:pStyle w:val="Retraitcorpsdetexte"/>
        <w:jc w:val="left"/>
      </w:pPr>
      <w:r>
        <w:rPr>
          <w:noProof/>
        </w:rPr>
        <w:drawing>
          <wp:inline distT="0" distB="0" distL="0" distR="0" wp14:anchorId="5243F79E" wp14:editId="3CC2EE5D">
            <wp:extent cx="2772461" cy="155679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8864" cy="1571623"/>
                    </a:xfrm>
                    <a:prstGeom prst="rect">
                      <a:avLst/>
                    </a:prstGeom>
                  </pic:spPr>
                </pic:pic>
              </a:graphicData>
            </a:graphic>
          </wp:inline>
        </w:drawing>
      </w:r>
      <w:r>
        <w:t xml:space="preserve">   </w:t>
      </w:r>
      <w:r w:rsidR="00680273">
        <w:t>Menu</w:t>
      </w:r>
      <w:r w:rsidR="00F37429">
        <w:t xml:space="preserve"> de base </w:t>
      </w:r>
      <w:r>
        <w:rPr>
          <w:noProof/>
        </w:rPr>
        <w:drawing>
          <wp:inline distT="0" distB="0" distL="0" distR="0" wp14:anchorId="4A94A5CE" wp14:editId="07D9B7F6">
            <wp:extent cx="2772410" cy="156013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6903" cy="1568286"/>
                    </a:xfrm>
                    <a:prstGeom prst="rect">
                      <a:avLst/>
                    </a:prstGeom>
                  </pic:spPr>
                </pic:pic>
              </a:graphicData>
            </a:graphic>
          </wp:inline>
        </w:drawing>
      </w:r>
      <w:r w:rsidR="00680273">
        <w:tab/>
        <w:t>Menu des scores</w:t>
      </w:r>
    </w:p>
    <w:p w14:paraId="7BF7A660" w14:textId="540D327E" w:rsidR="00F84973" w:rsidRDefault="00F84973" w:rsidP="007352E5">
      <w:pPr>
        <w:pStyle w:val="Retraitcorpsdetexte"/>
        <w:jc w:val="left"/>
      </w:pPr>
      <w:r>
        <w:rPr>
          <w:noProof/>
        </w:rPr>
        <w:lastRenderedPageBreak/>
        <w:drawing>
          <wp:inline distT="0" distB="0" distL="0" distR="0" wp14:anchorId="28CA285B" wp14:editId="035EEDBD">
            <wp:extent cx="3428820" cy="193291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0139" cy="1939296"/>
                    </a:xfrm>
                    <a:prstGeom prst="rect">
                      <a:avLst/>
                    </a:prstGeom>
                  </pic:spPr>
                </pic:pic>
              </a:graphicData>
            </a:graphic>
          </wp:inline>
        </w:drawing>
      </w:r>
      <w:r w:rsidR="006B062B">
        <w:t xml:space="preserve"> Editeur de niveau</w:t>
      </w:r>
      <w:r>
        <w:rPr>
          <w:noProof/>
        </w:rPr>
        <w:drawing>
          <wp:inline distT="0" distB="0" distL="0" distR="0" wp14:anchorId="6A055AB4" wp14:editId="0ACE78B8">
            <wp:extent cx="3421035" cy="192928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0256" cy="1957041"/>
                    </a:xfrm>
                    <a:prstGeom prst="rect">
                      <a:avLst/>
                    </a:prstGeom>
                  </pic:spPr>
                </pic:pic>
              </a:graphicData>
            </a:graphic>
          </wp:inline>
        </w:drawing>
      </w:r>
      <w:r w:rsidR="000E4587">
        <w:t xml:space="preserve"> </w:t>
      </w:r>
      <w:r w:rsidR="009B4561">
        <w:t>Paramètre</w:t>
      </w:r>
    </w:p>
    <w:p w14:paraId="2282A6E8" w14:textId="2CE24160" w:rsidR="00F84973" w:rsidRDefault="006B062B" w:rsidP="007352E5">
      <w:pPr>
        <w:pStyle w:val="Retraitcorpsdetexte"/>
        <w:jc w:val="left"/>
      </w:pPr>
      <w:r>
        <w:rPr>
          <w:noProof/>
        </w:rPr>
        <w:drawing>
          <wp:inline distT="0" distB="0" distL="0" distR="0" wp14:anchorId="5E220947" wp14:editId="0136F66B">
            <wp:extent cx="3594030" cy="259427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3803" cy="2601333"/>
                    </a:xfrm>
                    <a:prstGeom prst="rect">
                      <a:avLst/>
                    </a:prstGeom>
                  </pic:spPr>
                </pic:pic>
              </a:graphicData>
            </a:graphic>
          </wp:inline>
        </w:drawing>
      </w:r>
      <w:r w:rsidR="009B4561">
        <w:t xml:space="preserve"> Jeu</w:t>
      </w:r>
    </w:p>
    <w:p w14:paraId="1EAEB152" w14:textId="3BA4C84C" w:rsidR="00F908FE" w:rsidRDefault="00F908FE">
      <w:r>
        <w:br w:type="page"/>
      </w:r>
    </w:p>
    <w:p w14:paraId="3BA4DC75" w14:textId="77777777" w:rsidR="00F908FE" w:rsidRDefault="00F908FE" w:rsidP="007352E5">
      <w:pPr>
        <w:pStyle w:val="Retraitcorpsdetexte"/>
        <w:jc w:val="left"/>
      </w:pPr>
    </w:p>
    <w:p w14:paraId="3F5C6D20" w14:textId="75D9D861" w:rsidR="000163C6" w:rsidRDefault="000163C6" w:rsidP="007352E5">
      <w:pPr>
        <w:pStyle w:val="Retraitcorpsdetexte"/>
        <w:jc w:val="left"/>
      </w:pPr>
      <w:r>
        <w:t xml:space="preserve">Voici la maquette </w:t>
      </w:r>
      <w:r w:rsidR="00F908FE">
        <w:t>haute-fidélité</w:t>
      </w:r>
    </w:p>
    <w:p w14:paraId="016C6CC9" w14:textId="6D922343" w:rsidR="00F908FE" w:rsidRDefault="00F908FE" w:rsidP="007352E5">
      <w:pPr>
        <w:pStyle w:val="Retraitcorpsdetexte"/>
        <w:jc w:val="left"/>
      </w:pPr>
      <w:r>
        <w:rPr>
          <w:noProof/>
        </w:rPr>
        <w:drawing>
          <wp:inline distT="0" distB="0" distL="0" distR="0" wp14:anchorId="1AC57B30" wp14:editId="3EE5E3D6">
            <wp:extent cx="3922699" cy="220354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4214" cy="2204396"/>
                    </a:xfrm>
                    <a:prstGeom prst="rect">
                      <a:avLst/>
                    </a:prstGeom>
                  </pic:spPr>
                </pic:pic>
              </a:graphicData>
            </a:graphic>
          </wp:inline>
        </w:drawing>
      </w:r>
      <w:r w:rsidR="009A67CA">
        <w:t>Menu de base</w:t>
      </w:r>
    </w:p>
    <w:p w14:paraId="267DF84A" w14:textId="3BDF7016" w:rsidR="00F908FE" w:rsidRDefault="00F908FE" w:rsidP="007352E5">
      <w:pPr>
        <w:pStyle w:val="Retraitcorpsdetexte"/>
        <w:jc w:val="left"/>
      </w:pPr>
      <w:r>
        <w:rPr>
          <w:noProof/>
        </w:rPr>
        <w:drawing>
          <wp:inline distT="0" distB="0" distL="0" distR="0" wp14:anchorId="45E2375B" wp14:editId="65C3E5B6">
            <wp:extent cx="3915799" cy="221046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2233" cy="2225384"/>
                    </a:xfrm>
                    <a:prstGeom prst="rect">
                      <a:avLst/>
                    </a:prstGeom>
                  </pic:spPr>
                </pic:pic>
              </a:graphicData>
            </a:graphic>
          </wp:inline>
        </w:drawing>
      </w:r>
      <w:r w:rsidR="009A67CA">
        <w:t>Editeur de niveau</w:t>
      </w:r>
    </w:p>
    <w:p w14:paraId="54773C8A" w14:textId="65A87444" w:rsidR="00F908FE" w:rsidRDefault="00311F55" w:rsidP="007352E5">
      <w:pPr>
        <w:pStyle w:val="Retraitcorpsdetexte"/>
        <w:jc w:val="left"/>
      </w:pPr>
      <w:r>
        <w:rPr>
          <w:noProof/>
        </w:rPr>
        <w:t>.</w:t>
      </w:r>
      <w:r w:rsidR="00F908FE">
        <w:rPr>
          <w:noProof/>
        </w:rPr>
        <w:drawing>
          <wp:inline distT="0" distB="0" distL="0" distR="0" wp14:anchorId="20908A48" wp14:editId="29CF8535">
            <wp:extent cx="3907405" cy="221046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1411" cy="2224043"/>
                    </a:xfrm>
                    <a:prstGeom prst="rect">
                      <a:avLst/>
                    </a:prstGeom>
                  </pic:spPr>
                </pic:pic>
              </a:graphicData>
            </a:graphic>
          </wp:inline>
        </w:drawing>
      </w:r>
      <w:r w:rsidR="00764FD0">
        <w:t>Menu des scores</w:t>
      </w:r>
    </w:p>
    <w:p w14:paraId="4AFD809B" w14:textId="6CDEE8BC" w:rsidR="00F908FE" w:rsidRDefault="00F908FE" w:rsidP="007352E5">
      <w:pPr>
        <w:pStyle w:val="Retraitcorpsdetexte"/>
        <w:jc w:val="left"/>
      </w:pPr>
      <w:r>
        <w:rPr>
          <w:noProof/>
        </w:rPr>
        <w:lastRenderedPageBreak/>
        <w:drawing>
          <wp:inline distT="0" distB="0" distL="0" distR="0" wp14:anchorId="0200FFC2" wp14:editId="7E2FF0C7">
            <wp:extent cx="3864334" cy="21711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154" cy="2181197"/>
                    </a:xfrm>
                    <a:prstGeom prst="rect">
                      <a:avLst/>
                    </a:prstGeom>
                  </pic:spPr>
                </pic:pic>
              </a:graphicData>
            </a:graphic>
          </wp:inline>
        </w:drawing>
      </w:r>
      <w:r w:rsidR="00764FD0">
        <w:t>Paramètres</w:t>
      </w:r>
    </w:p>
    <w:p w14:paraId="0DC5DA89" w14:textId="6CB95A39" w:rsidR="00BB7C16" w:rsidRDefault="00F908FE" w:rsidP="004146D4">
      <w:pPr>
        <w:pStyle w:val="Retraitcorpsdetexte"/>
      </w:pPr>
      <w:r>
        <w:rPr>
          <w:noProof/>
        </w:rPr>
        <w:drawing>
          <wp:inline distT="0" distB="0" distL="0" distR="0" wp14:anchorId="1A49D1B7" wp14:editId="0F2EBDC3">
            <wp:extent cx="3859088" cy="218908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9228" cy="2200510"/>
                    </a:xfrm>
                    <a:prstGeom prst="rect">
                      <a:avLst/>
                    </a:prstGeom>
                  </pic:spPr>
                </pic:pic>
              </a:graphicData>
            </a:graphic>
          </wp:inline>
        </w:drawing>
      </w:r>
      <w:r w:rsidR="00764FD0">
        <w:t>Jeu</w:t>
      </w:r>
    </w:p>
    <w:p w14:paraId="431D1FFE" w14:textId="77777777" w:rsidR="002F0F53" w:rsidRDefault="002F0F53" w:rsidP="004146D4">
      <w:pPr>
        <w:pStyle w:val="Retraitcorpsdetexte"/>
      </w:pPr>
    </w:p>
    <w:p w14:paraId="19253AAC" w14:textId="03F2D46A" w:rsidR="00DE6658" w:rsidRDefault="00DE6658" w:rsidP="004146D4">
      <w:pPr>
        <w:pStyle w:val="Retraitcorpsdetexte"/>
      </w:pPr>
    </w:p>
    <w:p w14:paraId="20AE1275" w14:textId="32D13C29" w:rsidR="004146D4" w:rsidRDefault="004146D4" w:rsidP="007352E5">
      <w:pPr>
        <w:pStyle w:val="Titre2"/>
      </w:pPr>
      <w:bookmarkStart w:id="36" w:name="_Toc181364823"/>
      <w:r>
        <w:t>DB</w:t>
      </w:r>
      <w:bookmarkEnd w:id="36"/>
    </w:p>
    <w:p w14:paraId="192E18CF" w14:textId="6C35A683" w:rsidR="00311F55" w:rsidRDefault="00311F55" w:rsidP="00311F55">
      <w:pPr>
        <w:pStyle w:val="Titre3"/>
      </w:pPr>
      <w:bookmarkStart w:id="37" w:name="_Toc181364824"/>
      <w:r>
        <w:t>Schéma</w:t>
      </w:r>
      <w:bookmarkEnd w:id="37"/>
    </w:p>
    <w:p w14:paraId="1D5A6E0A" w14:textId="277D878A" w:rsidR="00311F55" w:rsidRDefault="00A4418B" w:rsidP="00311F55">
      <w:pPr>
        <w:pStyle w:val="Retraitcorpsdetexte3"/>
      </w:pPr>
      <w:r w:rsidRPr="00A4418B">
        <w:rPr>
          <w:noProof/>
        </w:rPr>
        <w:drawing>
          <wp:inline distT="0" distB="0" distL="0" distR="0" wp14:anchorId="15C59107" wp14:editId="132CE517">
            <wp:extent cx="3500745" cy="2643892"/>
            <wp:effectExtent l="0" t="0" r="0" b="0"/>
            <wp:docPr id="133948185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81855" name="Image 1" descr="Une image contenant texte, capture d’écran, diagramme, ligne&#10;&#10;Description générée automatiquement"/>
                    <pic:cNvPicPr/>
                  </pic:nvPicPr>
                  <pic:blipFill>
                    <a:blip r:embed="rId30"/>
                    <a:stretch>
                      <a:fillRect/>
                    </a:stretch>
                  </pic:blipFill>
                  <pic:spPr>
                    <a:xfrm>
                      <a:off x="0" y="0"/>
                      <a:ext cx="3508552" cy="2649788"/>
                    </a:xfrm>
                    <a:prstGeom prst="rect">
                      <a:avLst/>
                    </a:prstGeom>
                  </pic:spPr>
                </pic:pic>
              </a:graphicData>
            </a:graphic>
          </wp:inline>
        </w:drawing>
      </w:r>
    </w:p>
    <w:p w14:paraId="632F62AE" w14:textId="177F12A2" w:rsidR="00A4418B" w:rsidRPr="00311F55" w:rsidRDefault="00A4418B" w:rsidP="00311F55">
      <w:pPr>
        <w:pStyle w:val="Retraitcorpsdetexte3"/>
      </w:pPr>
      <w:r w:rsidRPr="00A4418B">
        <w:rPr>
          <w:noProof/>
        </w:rPr>
        <w:lastRenderedPageBreak/>
        <w:drawing>
          <wp:inline distT="0" distB="0" distL="0" distR="0" wp14:anchorId="00FA93D7" wp14:editId="42694E23">
            <wp:extent cx="3234614" cy="2602313"/>
            <wp:effectExtent l="0" t="0" r="0" b="0"/>
            <wp:docPr id="1593560074"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60074" name="Image 1" descr="Une image contenant texte, capture d’écran, diagramme, Police&#10;&#10;Description générée automatiquement"/>
                    <pic:cNvPicPr/>
                  </pic:nvPicPr>
                  <pic:blipFill>
                    <a:blip r:embed="rId31"/>
                    <a:stretch>
                      <a:fillRect/>
                    </a:stretch>
                  </pic:blipFill>
                  <pic:spPr>
                    <a:xfrm>
                      <a:off x="0" y="0"/>
                      <a:ext cx="3241263" cy="2607662"/>
                    </a:xfrm>
                    <a:prstGeom prst="rect">
                      <a:avLst/>
                    </a:prstGeom>
                  </pic:spPr>
                </pic:pic>
              </a:graphicData>
            </a:graphic>
          </wp:inline>
        </w:drawing>
      </w:r>
    </w:p>
    <w:p w14:paraId="17F6C04D" w14:textId="39E98CDF" w:rsidR="00C56BA5" w:rsidRDefault="00C56BA5" w:rsidP="00C56BA5">
      <w:pPr>
        <w:pStyle w:val="Titre3"/>
      </w:pPr>
      <w:bookmarkStart w:id="38" w:name="_Toc181364825"/>
      <w:r>
        <w:t>Jeux de donné</w:t>
      </w:r>
      <w:r w:rsidR="00311F55">
        <w:t>es</w:t>
      </w:r>
      <w:bookmarkEnd w:id="38"/>
    </w:p>
    <w:p w14:paraId="3D3E4102" w14:textId="03B55EC5" w:rsidR="00C56BA5" w:rsidRDefault="00C56BA5" w:rsidP="00C56BA5">
      <w:pPr>
        <w:pStyle w:val="Retraitcorpsdetexte3"/>
      </w:pPr>
      <w:r>
        <w:t>Les jeux de données sont dans un fichier .txt dans le dossier DB</w:t>
      </w:r>
    </w:p>
    <w:p w14:paraId="2ED3443D" w14:textId="14C41554" w:rsidR="00C56BA5" w:rsidRPr="00C56BA5" w:rsidRDefault="00C56BA5" w:rsidP="00C56BA5">
      <w:pPr>
        <w:pStyle w:val="Retraitcorpsdetexte3"/>
      </w:pPr>
      <w:r>
        <w:tab/>
      </w:r>
    </w:p>
    <w:p w14:paraId="73C09597" w14:textId="4DE754AC" w:rsidR="00C56BA5" w:rsidRDefault="00C56BA5" w:rsidP="00C56BA5">
      <w:pPr>
        <w:pStyle w:val="Titre3"/>
      </w:pPr>
      <w:bookmarkStart w:id="39" w:name="_Toc181364826"/>
      <w:r>
        <w:t>Gestion des utilisateurs</w:t>
      </w:r>
      <w:bookmarkEnd w:id="39"/>
    </w:p>
    <w:p w14:paraId="77C18180" w14:textId="2EC9D25A" w:rsidR="00C56BA5" w:rsidRPr="00C56BA5" w:rsidRDefault="00C56BA5" w:rsidP="00C56BA5">
      <w:pPr>
        <w:pStyle w:val="Retraitcorpsdetexte3"/>
      </w:pPr>
      <w:r>
        <w:t>Toute la gestion des utilisateurs a été faites dans le fichier CréationUser.txt</w:t>
      </w:r>
    </w:p>
    <w:p w14:paraId="0CF94C2C" w14:textId="3E4981BC" w:rsidR="00C15DF5" w:rsidRDefault="00C56BA5" w:rsidP="00C56BA5">
      <w:pPr>
        <w:pStyle w:val="Retraitcorpsdetexte3"/>
      </w:pPr>
      <w:r>
        <w:tab/>
      </w:r>
      <w:r>
        <w:object w:dxaOrig="1539" w:dyaOrig="997" w14:anchorId="213EDC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49.55pt" o:ole="">
            <v:imagedata r:id="rId32" o:title=""/>
          </v:shape>
          <o:OLEObject Type="Embed" ProgID="Package" ShapeID="_x0000_i1025" DrawAspect="Icon" ObjectID="_1791982487" r:id="rId33"/>
        </w:object>
      </w:r>
    </w:p>
    <w:p w14:paraId="2502CBAF" w14:textId="77777777" w:rsidR="00C15DF5" w:rsidRDefault="00C15DF5">
      <w:pPr>
        <w:rPr>
          <w:szCs w:val="16"/>
        </w:rPr>
      </w:pPr>
      <w:r>
        <w:br w:type="page"/>
      </w:r>
    </w:p>
    <w:p w14:paraId="5FD660B9" w14:textId="77777777" w:rsidR="00C56BA5" w:rsidRPr="00C56BA5" w:rsidRDefault="00C56BA5" w:rsidP="00C56BA5">
      <w:pPr>
        <w:pStyle w:val="Retraitcorpsdetexte3"/>
      </w:pPr>
    </w:p>
    <w:p w14:paraId="66ECD93E" w14:textId="7306E89D" w:rsidR="00D93266" w:rsidRDefault="002D2AFB" w:rsidP="006D1FF9">
      <w:pPr>
        <w:pStyle w:val="Titre3"/>
      </w:pPr>
      <w:bookmarkStart w:id="40" w:name="_Toc181364827"/>
      <w:r>
        <w:t>Création</w:t>
      </w:r>
      <w:r w:rsidR="006D1FF9">
        <w:t xml:space="preserve"> des index</w:t>
      </w:r>
      <w:bookmarkEnd w:id="40"/>
      <w:r w:rsidR="006D1FF9">
        <w:t xml:space="preserve"> </w:t>
      </w:r>
    </w:p>
    <w:p w14:paraId="2F1135E8" w14:textId="67700860" w:rsidR="00311F55" w:rsidRPr="00311F55" w:rsidRDefault="00311F55" w:rsidP="00311F55">
      <w:pPr>
        <w:pStyle w:val="Retraitcorpsdetexte3"/>
      </w:pPr>
      <w:r w:rsidRPr="00311F55">
        <w:t>En étudiant le dump MySQL de votre DB vous constaterez que vous ne trouvez pas le mot clé INDEX. </w:t>
      </w:r>
    </w:p>
    <w:p w14:paraId="623F09C1" w14:textId="0C8ECAFA" w:rsidR="002D2AFB" w:rsidRPr="00A43DF3" w:rsidRDefault="00C15DF5" w:rsidP="002D2AFB">
      <w:pPr>
        <w:pStyle w:val="Retraitcorpsdetexte3"/>
        <w:rPr>
          <w:sz w:val="22"/>
          <w:szCs w:val="22"/>
        </w:rPr>
      </w:pPr>
      <w:r w:rsidRPr="00A43DF3">
        <w:rPr>
          <w:sz w:val="22"/>
          <w:szCs w:val="22"/>
        </w:rPr>
        <w:t>1.</w:t>
      </w:r>
      <w:r w:rsidR="00A43DF3" w:rsidRPr="00A43DF3">
        <w:rPr>
          <w:sz w:val="22"/>
          <w:szCs w:val="22"/>
        </w:rPr>
        <w:t xml:space="preserve"> Pourtant certains index existent déjà. Pourquoi ? </w:t>
      </w:r>
    </w:p>
    <w:p w14:paraId="1086A264" w14:textId="17C0F8B2" w:rsidR="00A43DF3" w:rsidRDefault="00A43DF3" w:rsidP="002D2AFB">
      <w:pPr>
        <w:pStyle w:val="Retraitcorpsdetexte3"/>
      </w:pPr>
      <w:r>
        <w:t xml:space="preserve">Car avec un dump mysql le mot clé index ne va pas apparaitre parce que </w:t>
      </w:r>
      <w:r w:rsidRPr="00A43DF3">
        <w:t>Certains index, comme les clés primaires ou les clés étrangères, peuvent être créés automatiquement par MySQL lors de la création de la table. Dans ces cas, les index peuvent ne pas être spécifiquement mentionnés dans le dump.</w:t>
      </w:r>
    </w:p>
    <w:p w14:paraId="0A77B652" w14:textId="0B0DE509" w:rsidR="00C15DF5" w:rsidRPr="00A43DF3" w:rsidRDefault="00C15DF5" w:rsidP="002D2AFB">
      <w:pPr>
        <w:pStyle w:val="Retraitcorpsdetexte3"/>
        <w:rPr>
          <w:sz w:val="22"/>
          <w:szCs w:val="22"/>
        </w:rPr>
      </w:pPr>
      <w:r w:rsidRPr="00A43DF3">
        <w:rPr>
          <w:sz w:val="22"/>
          <w:szCs w:val="22"/>
        </w:rPr>
        <w:t xml:space="preserve">2. </w:t>
      </w:r>
      <w:r w:rsidR="00A43DF3" w:rsidRPr="00A43DF3">
        <w:rPr>
          <w:sz w:val="22"/>
          <w:szCs w:val="22"/>
        </w:rPr>
        <w:t>Quels sont les avantages et les inconvénients des index ? </w:t>
      </w:r>
    </w:p>
    <w:p w14:paraId="142F4794" w14:textId="33A278B5" w:rsidR="00C15DF5" w:rsidRDefault="00C15DF5" w:rsidP="00C15DF5">
      <w:pPr>
        <w:pStyle w:val="Retraitcorpsdetexte3"/>
        <w:rPr>
          <w:szCs w:val="20"/>
        </w:rPr>
      </w:pPr>
      <w:r>
        <w:rPr>
          <w:szCs w:val="20"/>
        </w:rPr>
        <w:t>L’avantage des index c’est que les requêtes vont aller plus vite et que les jointures seront beaucoup plus efficaces.</w:t>
      </w:r>
    </w:p>
    <w:p w14:paraId="6A09E572" w14:textId="22A8E16F" w:rsidR="00C15DF5" w:rsidRDefault="00C15DF5" w:rsidP="00C15DF5">
      <w:pPr>
        <w:pStyle w:val="Retraitcorpsdetexte3"/>
        <w:rPr>
          <w:szCs w:val="20"/>
        </w:rPr>
      </w:pPr>
      <w:r>
        <w:rPr>
          <w:szCs w:val="20"/>
        </w:rPr>
        <w:t>Les inconvénients c’est que cela demande beaucoup d’espace de stockage en plus</w:t>
      </w:r>
      <w:r w:rsidR="005B2000">
        <w:rPr>
          <w:szCs w:val="20"/>
        </w:rPr>
        <w:t xml:space="preserve">. </w:t>
      </w:r>
      <w:r w:rsidR="005C55F6">
        <w:rPr>
          <w:szCs w:val="20"/>
        </w:rPr>
        <w:t xml:space="preserve">Toutes modifications de la base de données </w:t>
      </w:r>
      <w:r w:rsidR="00A43DF3">
        <w:rPr>
          <w:szCs w:val="20"/>
        </w:rPr>
        <w:t>vont</w:t>
      </w:r>
      <w:r w:rsidR="005C55F6">
        <w:rPr>
          <w:szCs w:val="20"/>
        </w:rPr>
        <w:t xml:space="preserve"> impliquer une mise à jour des index</w:t>
      </w:r>
      <w:r w:rsidR="00FA6D8F">
        <w:rPr>
          <w:szCs w:val="20"/>
        </w:rPr>
        <w:t xml:space="preserve"> e</w:t>
      </w:r>
      <w:r w:rsidR="00FA008E">
        <w:rPr>
          <w:szCs w:val="20"/>
        </w:rPr>
        <w:t>t ça va ralentir écriture</w:t>
      </w:r>
      <w:r w:rsidR="00862C96">
        <w:rPr>
          <w:szCs w:val="20"/>
        </w:rPr>
        <w:t xml:space="preserve"> dans la base de données</w:t>
      </w:r>
      <w:r w:rsidR="005C55F6">
        <w:rPr>
          <w:szCs w:val="20"/>
        </w:rPr>
        <w:t xml:space="preserve">. </w:t>
      </w:r>
    </w:p>
    <w:p w14:paraId="7A59BF49" w14:textId="3386FE64" w:rsidR="00A43DF3" w:rsidRPr="00A43DF3" w:rsidRDefault="00A43DF3" w:rsidP="00C15DF5">
      <w:pPr>
        <w:pStyle w:val="Retraitcorpsdetexte3"/>
        <w:rPr>
          <w:sz w:val="22"/>
          <w:szCs w:val="22"/>
        </w:rPr>
      </w:pPr>
      <w:r w:rsidRPr="00A43DF3">
        <w:rPr>
          <w:sz w:val="22"/>
          <w:szCs w:val="22"/>
        </w:rPr>
        <w:t>3. Sur quel champ (de quelle table. Pensez à l'utilisation de votre DB depuis C# par exemple), cela pourrait être pertinent d’ajouter un index ?</w:t>
      </w:r>
    </w:p>
    <w:p w14:paraId="25D48900" w14:textId="6CC86D95" w:rsidR="00A43DF3" w:rsidRDefault="00A43DF3" w:rsidP="00C15DF5">
      <w:pPr>
        <w:pStyle w:val="Retraitcorpsdetexte3"/>
        <w:rPr>
          <w:szCs w:val="20"/>
        </w:rPr>
      </w:pPr>
      <w:r>
        <w:rPr>
          <w:szCs w:val="20"/>
        </w:rPr>
        <w:t xml:space="preserve">Je pense que dans la table </w:t>
      </w:r>
      <w:r w:rsidR="00862C96">
        <w:rPr>
          <w:szCs w:val="20"/>
        </w:rPr>
        <w:t xml:space="preserve">T_score </w:t>
      </w:r>
      <w:r>
        <w:rPr>
          <w:szCs w:val="20"/>
        </w:rPr>
        <w:t xml:space="preserve">il y a </w:t>
      </w:r>
      <w:r w:rsidR="0047353A">
        <w:rPr>
          <w:szCs w:val="20"/>
        </w:rPr>
        <w:t>le champ</w:t>
      </w:r>
      <w:r>
        <w:rPr>
          <w:szCs w:val="20"/>
        </w:rPr>
        <w:t xml:space="preserve"> </w:t>
      </w:r>
      <w:r w:rsidR="00862C96">
        <w:rPr>
          <w:szCs w:val="20"/>
        </w:rPr>
        <w:t>score</w:t>
      </w:r>
      <w:r>
        <w:rPr>
          <w:szCs w:val="20"/>
        </w:rPr>
        <w:t xml:space="preserve"> qui </w:t>
      </w:r>
      <w:r w:rsidR="00862C96">
        <w:rPr>
          <w:szCs w:val="20"/>
        </w:rPr>
        <w:t xml:space="preserve">est </w:t>
      </w:r>
      <w:r>
        <w:rPr>
          <w:szCs w:val="20"/>
        </w:rPr>
        <w:t xml:space="preserve">énormément repris dans la base de </w:t>
      </w:r>
      <w:r w:rsidR="00A4418B">
        <w:rPr>
          <w:szCs w:val="20"/>
        </w:rPr>
        <w:t>données</w:t>
      </w:r>
      <w:r>
        <w:rPr>
          <w:szCs w:val="20"/>
        </w:rPr>
        <w:t xml:space="preserve">. Un index </w:t>
      </w:r>
      <w:r w:rsidR="0047353A">
        <w:rPr>
          <w:szCs w:val="20"/>
        </w:rPr>
        <w:t>augmentera beaucoup la rapidité des requêtes.</w:t>
      </w:r>
    </w:p>
    <w:p w14:paraId="2BECF1DE" w14:textId="177567BC" w:rsidR="00C15DF5" w:rsidRPr="00C15DF5" w:rsidRDefault="00C15DF5" w:rsidP="00C15DF5">
      <w:pPr>
        <w:pStyle w:val="Retraitcorpsdetexte3"/>
        <w:ind w:left="4395" w:hanging="2581"/>
        <w:rPr>
          <w:szCs w:val="20"/>
        </w:rPr>
      </w:pPr>
      <w:r>
        <w:rPr>
          <w:szCs w:val="20"/>
        </w:rPr>
        <w:t xml:space="preserve"> </w:t>
      </w:r>
    </w:p>
    <w:p w14:paraId="58CF4293" w14:textId="77777777" w:rsidR="00C15DF5" w:rsidRPr="002D2AFB" w:rsidRDefault="00C15DF5" w:rsidP="002D2AFB">
      <w:pPr>
        <w:pStyle w:val="Retraitcorpsdetexte3"/>
      </w:pPr>
    </w:p>
    <w:p w14:paraId="50987221" w14:textId="5CD89D97" w:rsidR="006D1FF9" w:rsidRDefault="006D1FF9" w:rsidP="006D1FF9">
      <w:pPr>
        <w:pStyle w:val="Titre3"/>
      </w:pPr>
      <w:bookmarkStart w:id="41" w:name="_Toc181364828"/>
      <w:r>
        <w:t>Backup / Restore</w:t>
      </w:r>
      <w:bookmarkEnd w:id="41"/>
      <w:r>
        <w:t xml:space="preserve"> </w:t>
      </w:r>
    </w:p>
    <w:p w14:paraId="7959422A" w14:textId="51F4D7B1" w:rsidR="002D2AFB" w:rsidRDefault="002D2AFB" w:rsidP="002D2AFB">
      <w:pPr>
        <w:pStyle w:val="Retraitcorpsdetexte3"/>
      </w:pPr>
      <w:r>
        <w:t xml:space="preserve">Pour faire un backup de cette base de </w:t>
      </w:r>
      <w:r w:rsidR="001C2BA8">
        <w:t>données</w:t>
      </w:r>
      <w:r>
        <w:t xml:space="preserve"> il faut exécuter cette commande : mysqldump -u</w:t>
      </w:r>
      <w:r w:rsidR="001C2BA8">
        <w:t xml:space="preserve"> </w:t>
      </w:r>
      <w:r>
        <w:t>admin -p db_</w:t>
      </w:r>
      <w:r w:rsidR="00B40BB4">
        <w:t>ShootMeUp &gt; db_ShootMeUp_BackUp.sql</w:t>
      </w:r>
    </w:p>
    <w:p w14:paraId="3B71FF6F" w14:textId="614FCBDD" w:rsidR="001C2BA8" w:rsidRPr="002D2AFB" w:rsidRDefault="001C2BA8" w:rsidP="002D2AFB">
      <w:pPr>
        <w:pStyle w:val="Retraitcorpsdetexte3"/>
      </w:pPr>
      <w:r>
        <w:t xml:space="preserve">Ensuite pour </w:t>
      </w:r>
      <w:r w:rsidR="00C56BA5">
        <w:t>restaurer</w:t>
      </w:r>
      <w:r>
        <w:t xml:space="preserve"> la base de données il faut exécuter cette commande : mysql -u admin -p db_ShootMeUp &lt; db_ShootMeUp_BackUp.sql</w:t>
      </w:r>
    </w:p>
    <w:p w14:paraId="135FA60E" w14:textId="77777777" w:rsidR="002D2AFB" w:rsidRPr="00521337" w:rsidRDefault="002D2AFB" w:rsidP="002D2AFB">
      <w:pPr>
        <w:pStyle w:val="Retraitcorpsdetexte3"/>
      </w:pPr>
    </w:p>
    <w:p w14:paraId="2ABC0715" w14:textId="551CC767" w:rsidR="24E671F9" w:rsidRPr="00521337" w:rsidRDefault="24E671F9" w:rsidP="24E671F9">
      <w:pPr>
        <w:pStyle w:val="Retraitcorpsdetexte"/>
      </w:pPr>
    </w:p>
    <w:p w14:paraId="100A3395" w14:textId="5565B96A" w:rsidR="24E671F9" w:rsidRPr="00521337" w:rsidRDefault="24E671F9" w:rsidP="24E671F9">
      <w:pPr>
        <w:pStyle w:val="Retraitcorpsdetexte"/>
      </w:pPr>
    </w:p>
    <w:p w14:paraId="5179438A" w14:textId="55FABAC5" w:rsidR="00505421" w:rsidRPr="007F30AE" w:rsidRDefault="5B8C6C9F" w:rsidP="007352E5">
      <w:pPr>
        <w:pStyle w:val="Titre2"/>
      </w:pPr>
      <w:bookmarkStart w:id="42" w:name="_Toc532179961"/>
      <w:bookmarkStart w:id="43" w:name="_Toc181364829"/>
      <w:r>
        <w:t>Journal de travail</w:t>
      </w:r>
      <w:bookmarkEnd w:id="43"/>
    </w:p>
    <w:p w14:paraId="44CC258D" w14:textId="726FF1FA" w:rsidR="5B8C6C9F" w:rsidRDefault="5B8C6C9F" w:rsidP="24E671F9">
      <w:pPr>
        <w:pStyle w:val="Retraitcorpsdetexte"/>
      </w:pPr>
      <w:r>
        <w:t>Le journal de travail se trouve dans ce répertoire :</w:t>
      </w:r>
    </w:p>
    <w:p w14:paraId="3D1B8E25" w14:textId="77777777" w:rsidR="007F30AE" w:rsidRPr="007F30AE" w:rsidRDefault="007F30AE" w:rsidP="00A46EB5">
      <w:pPr>
        <w:pStyle w:val="Titre1"/>
      </w:pPr>
      <w:bookmarkStart w:id="44" w:name="_Toc532179964"/>
      <w:bookmarkStart w:id="45" w:name="_Toc165969648"/>
      <w:bookmarkStart w:id="46" w:name="_Toc181364830"/>
      <w:bookmarkEnd w:id="42"/>
      <w:r w:rsidRPr="007F30AE">
        <w:t>Réalisation</w:t>
      </w:r>
      <w:bookmarkEnd w:id="44"/>
      <w:bookmarkEnd w:id="45"/>
      <w:bookmarkEnd w:id="46"/>
    </w:p>
    <w:p w14:paraId="6528ED31" w14:textId="77777777" w:rsidR="007F30AE" w:rsidRPr="007F30AE" w:rsidRDefault="007F30AE" w:rsidP="007352E5">
      <w:pPr>
        <w:pStyle w:val="Titre2"/>
      </w:pPr>
      <w:bookmarkStart w:id="47" w:name="_Toc532179965"/>
      <w:bookmarkStart w:id="48" w:name="_Toc165969649"/>
      <w:bookmarkStart w:id="49" w:name="_Toc181364831"/>
      <w:r w:rsidRPr="007F30AE">
        <w:t>Dossier de Réalisation</w:t>
      </w:r>
      <w:bookmarkEnd w:id="47"/>
      <w:bookmarkEnd w:id="48"/>
      <w:bookmarkEnd w:id="49"/>
    </w:p>
    <w:p w14:paraId="6E206324" w14:textId="77777777" w:rsidR="00B147A7" w:rsidRPr="00920F4E" w:rsidRDefault="00B147A7" w:rsidP="00E619F5">
      <w:pPr>
        <w:pStyle w:val="Informations"/>
        <w:numPr>
          <w:ilvl w:val="5"/>
          <w:numId w:val="16"/>
        </w:numPr>
      </w:pPr>
      <w:r w:rsidRPr="00920F4E">
        <w:t>Ce</w:t>
      </w:r>
      <w:r w:rsidR="007211A1">
        <w:t>tte partie</w:t>
      </w:r>
      <w:r w:rsidRPr="00920F4E">
        <w:t xml:space="preserve"> permet de reproduire ou reprendre le projet par un tiers.</w:t>
      </w:r>
    </w:p>
    <w:p w14:paraId="6B883CF5" w14:textId="77777777" w:rsidR="00920F4E" w:rsidRPr="00920F4E" w:rsidRDefault="007F30AE" w:rsidP="00E619F5">
      <w:pPr>
        <w:pStyle w:val="Informations"/>
        <w:numPr>
          <w:ilvl w:val="5"/>
          <w:numId w:val="16"/>
        </w:numPr>
      </w:pPr>
      <w:r w:rsidRPr="00920F4E">
        <w:t xml:space="preserve">Pour chaque </w:t>
      </w:r>
      <w:r w:rsidR="00B147A7" w:rsidRPr="00920F4E">
        <w:t xml:space="preserve">étape, il faut décrire sa mise en </w:t>
      </w:r>
      <w:r w:rsidR="008E53F9" w:rsidRPr="00920F4E">
        <w:t>œuvre. Typiquement</w:t>
      </w:r>
      <w:r w:rsidR="00920F4E" w:rsidRPr="00920F4E">
        <w:t> :</w:t>
      </w:r>
    </w:p>
    <w:p w14:paraId="235FFC1F" w14:textId="77777777" w:rsidR="007F30AE" w:rsidRPr="007F30AE" w:rsidRDefault="007F30AE" w:rsidP="00A46EB5">
      <w:pPr>
        <w:pStyle w:val="Titre1"/>
      </w:pPr>
      <w:bookmarkStart w:id="50" w:name="_Toc165969653"/>
      <w:bookmarkStart w:id="51" w:name="_Toc181364832"/>
      <w:r w:rsidRPr="007F30AE">
        <w:lastRenderedPageBreak/>
        <w:t>Conclusion</w:t>
      </w:r>
      <w:bookmarkEnd w:id="50"/>
      <w:bookmarkEnd w:id="51"/>
    </w:p>
    <w:p w14:paraId="34580901" w14:textId="77777777" w:rsidR="007F30AE" w:rsidRPr="00152A26" w:rsidRDefault="007F30AE" w:rsidP="007352E5">
      <w:pPr>
        <w:pStyle w:val="Titre2"/>
      </w:pPr>
      <w:bookmarkStart w:id="52" w:name="_Toc165969654"/>
      <w:bookmarkStart w:id="53" w:name="_Toc181364833"/>
      <w:r>
        <w:t xml:space="preserve">Bilan des </w:t>
      </w:r>
      <w:bookmarkEnd w:id="52"/>
      <w:r w:rsidR="008E53F9">
        <w:t>fonctionnalités demandées</w:t>
      </w:r>
      <w:bookmarkEnd w:id="53"/>
    </w:p>
    <w:p w14:paraId="7014E89A" w14:textId="2801CCEC" w:rsidR="00505421" w:rsidRPr="00920F4E" w:rsidRDefault="30071DD1" w:rsidP="24E671F9">
      <w:pPr>
        <w:pStyle w:val="Retraitcorpsdetexte"/>
        <w:ind w:left="0"/>
      </w:pPr>
      <w:r>
        <w:t xml:space="preserve">                    1. </w:t>
      </w:r>
      <w:r w:rsidR="00C15DF5">
        <w:t>POO</w:t>
      </w:r>
    </w:p>
    <w:p w14:paraId="511B031E" w14:textId="2B07C757" w:rsidR="00505421" w:rsidRPr="00920F4E" w:rsidRDefault="68C80956" w:rsidP="24E671F9">
      <w:pPr>
        <w:pStyle w:val="Retraitcorpsdetexte"/>
        <w:ind w:left="0"/>
        <w:jc w:val="left"/>
      </w:pPr>
      <w:r>
        <w:t>Dans ce programme</w:t>
      </w:r>
      <w:r w:rsidR="30071DD1">
        <w:t xml:space="preserve"> il y a </w:t>
      </w:r>
      <w:r w:rsidR="42B13268">
        <w:t>un menu principal</w:t>
      </w:r>
      <w:r w:rsidR="30071DD1">
        <w:t>, un écran de jeu</w:t>
      </w:r>
      <w:r w:rsidR="7D847559">
        <w:t xml:space="preserve"> </w:t>
      </w:r>
      <w:r w:rsidR="2A837A11">
        <w:t>et une</w:t>
      </w:r>
      <w:r w:rsidR="4C2082E4">
        <w:t xml:space="preserve"> page pour </w:t>
      </w:r>
      <w:bookmarkStart w:id="54" w:name="_Int_bMA5Mye9"/>
      <w:r w:rsidR="4C2082E4">
        <w:t>les high</w:t>
      </w:r>
      <w:bookmarkEnd w:id="54"/>
      <w:r w:rsidR="4C2082E4">
        <w:t xml:space="preserve"> scores</w:t>
      </w:r>
      <w:r w:rsidR="0CEFCBC3">
        <w:t xml:space="preserve">. On peut se déplacer, le tir est automatique </w:t>
      </w:r>
      <w:r w:rsidR="68750522">
        <w:t>à</w:t>
      </w:r>
      <w:r w:rsidR="0CEFCBC3">
        <w:t xml:space="preserve"> part pour la capacité spécial</w:t>
      </w:r>
      <w:r w:rsidR="1A157E61">
        <w:t xml:space="preserve"> et le joueur à un Sprite. Ensuite pour les ennemis tous les ennemis ont qu</w:t>
      </w:r>
      <w:r w:rsidR="5EF592B4">
        <w:t>’une vie, il y a un système de vague d’ennemi</w:t>
      </w:r>
      <w:r w:rsidR="7AA58662">
        <w:t>, les ennemis tirent et ils ont tous un Sprite.</w:t>
      </w:r>
    </w:p>
    <w:p w14:paraId="4B336A99" w14:textId="5016D130" w:rsidR="00505421" w:rsidRPr="00920F4E" w:rsidRDefault="7AA58662" w:rsidP="24E671F9">
      <w:pPr>
        <w:pStyle w:val="Retraitcorpsdetexte"/>
        <w:ind w:left="0"/>
        <w:jc w:val="left"/>
      </w:pPr>
      <w:r>
        <w:t xml:space="preserve">Obstacle </w:t>
      </w:r>
      <w:r w:rsidR="0F227875">
        <w:t>à</w:t>
      </w:r>
      <w:r>
        <w:t xml:space="preserve"> faire </w:t>
      </w:r>
    </w:p>
    <w:p w14:paraId="361D698D" w14:textId="6183F13D" w:rsidR="00505421" w:rsidRPr="00920F4E" w:rsidRDefault="0BE74C0B" w:rsidP="24E671F9">
      <w:pPr>
        <w:pStyle w:val="Retraitcorpsdetexte"/>
        <w:ind w:left="0"/>
        <w:jc w:val="left"/>
      </w:pPr>
      <w:r>
        <w:t xml:space="preserve"> </w:t>
      </w:r>
    </w:p>
    <w:p w14:paraId="6805156A" w14:textId="4690535E" w:rsidR="00505421" w:rsidRPr="00920F4E" w:rsidRDefault="0BE74C0B" w:rsidP="24E671F9">
      <w:pPr>
        <w:pStyle w:val="Retraitcorpsdetexte"/>
        <w:ind w:left="0"/>
        <w:jc w:val="left"/>
      </w:pPr>
      <w:r>
        <w:t>2.UX</w:t>
      </w:r>
    </w:p>
    <w:p w14:paraId="5615CB12" w14:textId="66CC2943" w:rsidR="00505421" w:rsidRPr="00920F4E" w:rsidRDefault="0BE74C0B" w:rsidP="24E671F9">
      <w:pPr>
        <w:pStyle w:val="Retraitcorpsdetexte"/>
        <w:ind w:left="0"/>
        <w:jc w:val="left"/>
      </w:pPr>
      <w:r>
        <w:t xml:space="preserve">Il y a deux Personas, une palette graphique, une éco-conception (centré </w:t>
      </w:r>
      <w:r w:rsidR="1D25F915">
        <w:t>plus dans la sensibilisation</w:t>
      </w:r>
      <w:r>
        <w:t>)</w:t>
      </w:r>
      <w:r w:rsidR="3D1C6B3D">
        <w:t xml:space="preserve"> et de l’accessibilité pour les personnes qui ont de </w:t>
      </w:r>
      <w:r w:rsidR="1777933F">
        <w:t xml:space="preserve">l’épilepsie </w:t>
      </w:r>
    </w:p>
    <w:p w14:paraId="305E39BD" w14:textId="583611C9" w:rsidR="00505421" w:rsidRPr="00920F4E" w:rsidRDefault="1777933F" w:rsidP="24E671F9">
      <w:pPr>
        <w:pStyle w:val="Retraitcorpsdetexte"/>
        <w:ind w:left="0"/>
        <w:jc w:val="left"/>
      </w:pPr>
      <w:r>
        <w:t xml:space="preserve">Ensuite il y a </w:t>
      </w:r>
      <w:r w:rsidR="29600022">
        <w:t>tous les écrans du logiciel en basse fidélité</w:t>
      </w:r>
      <w:r w:rsidR="50752EA1">
        <w:t>,</w:t>
      </w:r>
      <w:r w:rsidR="29600022">
        <w:t xml:space="preserve"> l’éditeur de niveau en </w:t>
      </w:r>
      <w:r w:rsidR="7CD3BD59">
        <w:t xml:space="preserve">haute-fidélité et en plus j’ai ajouté le </w:t>
      </w:r>
      <w:r w:rsidR="0FE9B385">
        <w:t>menu principale, l’écran de jeu, les high-scores en haute-fidélité.</w:t>
      </w:r>
    </w:p>
    <w:sectPr w:rsidR="00505421" w:rsidRPr="00920F4E" w:rsidSect="00D160DD">
      <w:headerReference w:type="default" r:id="rId34"/>
      <w:footerReference w:type="default" r:id="rId35"/>
      <w:headerReference w:type="first" r:id="rId36"/>
      <w:footerReference w:type="first" r:id="rId37"/>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0C630" w14:textId="77777777" w:rsidR="000236BE" w:rsidRDefault="000236BE">
      <w:r>
        <w:separator/>
      </w:r>
    </w:p>
  </w:endnote>
  <w:endnote w:type="continuationSeparator" w:id="0">
    <w:p w14:paraId="1DB1DF08" w14:textId="77777777" w:rsidR="000236BE" w:rsidRDefault="000236BE">
      <w:r>
        <w:continuationSeparator/>
      </w:r>
    </w:p>
  </w:endnote>
  <w:endnote w:type="continuationNotice" w:id="1">
    <w:p w14:paraId="02FBC1C0" w14:textId="77777777" w:rsidR="000236BE" w:rsidRDefault="000236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altName w:val="Cambria"/>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10"/>
      <w:gridCol w:w="2680"/>
      <w:gridCol w:w="3096"/>
    </w:tblGrid>
    <w:tr w:rsidR="00AA4393" w:rsidRPr="00000197" w14:paraId="6EB3459A" w14:textId="77777777" w:rsidTr="00E52B61">
      <w:trPr>
        <w:trHeight w:hRule="exact" w:val="227"/>
        <w:jc w:val="center"/>
      </w:trPr>
      <w:tc>
        <w:tcPr>
          <w:tcW w:w="3510" w:type="dxa"/>
          <w:vAlign w:val="center"/>
        </w:tcPr>
        <w:p w14:paraId="309B516C" w14:textId="7C2B5B00" w:rsidR="00AA4393" w:rsidRDefault="00AA4393" w:rsidP="00742484">
          <w:pPr>
            <w:pStyle w:val="-Pieddepage"/>
          </w:pPr>
          <w:r w:rsidRPr="00742484">
            <w:t>Auteur</w:t>
          </w:r>
          <w:r w:rsidRPr="00000197">
            <w:rPr>
              <w:rFonts w:cs="Arial"/>
              <w:szCs w:val="16"/>
            </w:rPr>
            <w:t> :</w:t>
          </w:r>
          <w:fldSimple w:instr="AUTHOR   \* MERGEFORMAT">
            <w:r w:rsidR="00102303" w:rsidRPr="00102303">
              <w:rPr>
                <w:rFonts w:cs="Arial"/>
                <w:noProof/>
                <w:szCs w:val="16"/>
              </w:rPr>
              <w:t>Antoine Jean</w:t>
            </w:r>
            <w:r w:rsidR="00102303">
              <w:rPr>
                <w:noProof/>
              </w:rPr>
              <w:t xml:space="preserve"> Fabre</w:t>
            </w:r>
          </w:fldSimple>
        </w:p>
        <w:p w14:paraId="518F7181" w14:textId="77777777" w:rsidR="00AA4393" w:rsidRPr="00000197" w:rsidRDefault="00AA4393" w:rsidP="002D7D46">
          <w:pPr>
            <w:pStyle w:val="-Pieddepage"/>
            <w:rPr>
              <w:rFonts w:cs="Arial"/>
              <w:szCs w:val="16"/>
            </w:rPr>
          </w:pPr>
        </w:p>
      </w:tc>
      <w:tc>
        <w:tcPr>
          <w:tcW w:w="2680" w:type="dxa"/>
          <w:vAlign w:val="center"/>
        </w:tcPr>
        <w:p w14:paraId="07023078" w14:textId="77777777" w:rsidR="00AA4393" w:rsidRPr="00000197" w:rsidRDefault="00AA4393" w:rsidP="00955930">
          <w:pPr>
            <w:pStyle w:val="-Pieddepage"/>
            <w:jc w:val="center"/>
            <w:rPr>
              <w:rFonts w:cs="Arial"/>
              <w:szCs w:val="16"/>
            </w:rPr>
          </w:pPr>
        </w:p>
      </w:tc>
      <w:tc>
        <w:tcPr>
          <w:tcW w:w="3096" w:type="dxa"/>
          <w:vAlign w:val="center"/>
        </w:tcPr>
        <w:p w14:paraId="7A0A0D75" w14:textId="5D302453"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102303">
            <w:rPr>
              <w:rFonts w:cs="Arial"/>
              <w:noProof/>
              <w:szCs w:val="16"/>
            </w:rPr>
            <w:t>23.10.2024</w:t>
          </w:r>
          <w:r w:rsidR="00A65F0B">
            <w:rPr>
              <w:rFonts w:cs="Arial"/>
              <w:szCs w:val="16"/>
            </w:rPr>
            <w:fldChar w:fldCharType="end"/>
          </w:r>
        </w:p>
      </w:tc>
    </w:tr>
    <w:tr w:rsidR="00AA4393" w:rsidRPr="00000197" w14:paraId="737E1F9E" w14:textId="77777777" w:rsidTr="00E52B61">
      <w:trPr>
        <w:jc w:val="center"/>
      </w:trPr>
      <w:tc>
        <w:tcPr>
          <w:tcW w:w="3510" w:type="dxa"/>
          <w:vAlign w:val="center"/>
        </w:tcPr>
        <w:p w14:paraId="6E8207C6" w14:textId="49222235"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C21F16">
            <w:fldChar w:fldCharType="separate"/>
          </w:r>
          <w:r w:rsidR="00102303">
            <w:rPr>
              <w:noProof/>
            </w:rPr>
            <w:t>Antoine Jean Fabre</w:t>
          </w:r>
          <w:r w:rsidR="00A65F0B">
            <w:rPr>
              <w:rFonts w:cs="Arial"/>
              <w:noProof/>
              <w:szCs w:val="16"/>
            </w:rPr>
            <w:fldChar w:fldCharType="end"/>
          </w:r>
        </w:p>
      </w:tc>
      <w:tc>
        <w:tcPr>
          <w:tcW w:w="2680" w:type="dxa"/>
          <w:vAlign w:val="center"/>
        </w:tcPr>
        <w:p w14:paraId="0D712740"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48FB8084" w14:textId="27C90C05"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102303">
            <w:rPr>
              <w:rFonts w:cs="Arial"/>
              <w:noProof/>
              <w:szCs w:val="16"/>
            </w:rPr>
            <w:t>01.11.2024 11:02</w:t>
          </w:r>
          <w:r w:rsidR="00A65F0B">
            <w:rPr>
              <w:rFonts w:cs="Arial"/>
              <w:szCs w:val="16"/>
            </w:rPr>
            <w:fldChar w:fldCharType="end"/>
          </w:r>
        </w:p>
      </w:tc>
    </w:tr>
    <w:tr w:rsidR="00AA4393" w:rsidRPr="00C21F16" w14:paraId="20B9468F" w14:textId="77777777" w:rsidTr="00E52B61">
      <w:trPr>
        <w:jc w:val="center"/>
      </w:trPr>
      <w:tc>
        <w:tcPr>
          <w:tcW w:w="3510" w:type="dxa"/>
          <w:vAlign w:val="center"/>
        </w:tcPr>
        <w:p w14:paraId="488FDE2B" w14:textId="56B50DB7" w:rsidR="00AA4393" w:rsidRPr="00000197" w:rsidRDefault="00AA4393" w:rsidP="001764CE">
          <w:pPr>
            <w:pStyle w:val="-Pieddepage"/>
            <w:rPr>
              <w:rFonts w:cs="Arial"/>
              <w:szCs w:val="16"/>
            </w:rPr>
          </w:pPr>
          <w:r w:rsidRPr="00000197">
            <w:rPr>
              <w:rFonts w:cs="Arial"/>
              <w:szCs w:val="16"/>
            </w:rPr>
            <w:t xml:space="preserve">Version: </w:t>
          </w:r>
          <w:fldSimple w:instr="REVNUM   \* MERGEFORMAT">
            <w:r w:rsidR="00102303" w:rsidRPr="00102303">
              <w:rPr>
                <w:rFonts w:cs="Arial"/>
                <w:noProof/>
                <w:szCs w:val="16"/>
              </w:rPr>
              <w:t>81</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102303">
            <w:rPr>
              <w:rFonts w:cs="Arial"/>
              <w:noProof/>
              <w:szCs w:val="16"/>
            </w:rPr>
            <w:t>01.11.2024 11:02</w:t>
          </w:r>
          <w:r w:rsidR="00A65F0B">
            <w:rPr>
              <w:rFonts w:cs="Arial"/>
              <w:szCs w:val="16"/>
            </w:rPr>
            <w:fldChar w:fldCharType="end"/>
          </w:r>
        </w:p>
      </w:tc>
      <w:tc>
        <w:tcPr>
          <w:tcW w:w="5776" w:type="dxa"/>
          <w:gridSpan w:val="2"/>
          <w:vAlign w:val="center"/>
        </w:tcPr>
        <w:p w14:paraId="524AF581" w14:textId="0D8C72DC" w:rsidR="00AA4393" w:rsidRPr="00C21F16" w:rsidRDefault="0046206A" w:rsidP="00955930">
          <w:pPr>
            <w:pStyle w:val="-Pieddepage"/>
            <w:jc w:val="right"/>
            <w:rPr>
              <w:rFonts w:cs="Arial"/>
              <w:szCs w:val="16"/>
              <w:lang w:val="en-US"/>
            </w:rPr>
          </w:pPr>
          <w:r>
            <w:fldChar w:fldCharType="begin"/>
          </w:r>
          <w:r w:rsidRPr="00C21F16">
            <w:rPr>
              <w:lang w:val="en-US"/>
            </w:rPr>
            <w:instrText>FILENAME  \* FirstCap  \* MERGEFORMAT</w:instrText>
          </w:r>
          <w:r>
            <w:fldChar w:fldCharType="separate"/>
          </w:r>
          <w:r w:rsidR="00102303" w:rsidRPr="00102303">
            <w:rPr>
              <w:rFonts w:cs="Arial"/>
              <w:noProof/>
              <w:szCs w:val="16"/>
              <w:lang w:val="en-US"/>
            </w:rPr>
            <w:t>Rapport</w:t>
          </w:r>
          <w:r w:rsidR="00102303">
            <w:rPr>
              <w:noProof/>
              <w:lang w:val="en-US"/>
            </w:rPr>
            <w:t xml:space="preserve"> - Shoot_me_Up - Antoine Fabre.docx</w:t>
          </w:r>
          <w:r>
            <w:rPr>
              <w:rFonts w:cs="Arial"/>
              <w:noProof/>
              <w:szCs w:val="16"/>
            </w:rPr>
            <w:fldChar w:fldCharType="end"/>
          </w:r>
        </w:p>
      </w:tc>
    </w:tr>
  </w:tbl>
  <w:p w14:paraId="7ED4969D" w14:textId="77777777" w:rsidR="00AA4393" w:rsidRPr="00C21F16" w:rsidRDefault="00AA4393" w:rsidP="00000197">
    <w:pPr>
      <w:pStyle w:val="Pieddepage"/>
      <w:rPr>
        <w:sz w:val="2"/>
        <w:szCs w:val="2"/>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C2FB496" w14:paraId="02B591D2" w14:textId="77777777" w:rsidTr="5C2FB496">
      <w:trPr>
        <w:trHeight w:val="300"/>
      </w:trPr>
      <w:tc>
        <w:tcPr>
          <w:tcW w:w="3020" w:type="dxa"/>
        </w:tcPr>
        <w:p w14:paraId="2E06041B" w14:textId="070D9B58" w:rsidR="5C2FB496" w:rsidRDefault="5C2FB496" w:rsidP="5C2FB496">
          <w:pPr>
            <w:pStyle w:val="En-tte"/>
            <w:ind w:left="-115"/>
          </w:pPr>
        </w:p>
      </w:tc>
      <w:tc>
        <w:tcPr>
          <w:tcW w:w="3020" w:type="dxa"/>
        </w:tcPr>
        <w:p w14:paraId="6FDF5D53" w14:textId="280D620E" w:rsidR="5C2FB496" w:rsidRDefault="5C2FB496" w:rsidP="5C2FB496">
          <w:pPr>
            <w:pStyle w:val="En-tte"/>
            <w:jc w:val="center"/>
          </w:pPr>
        </w:p>
      </w:tc>
      <w:tc>
        <w:tcPr>
          <w:tcW w:w="3020" w:type="dxa"/>
        </w:tcPr>
        <w:p w14:paraId="4006FBD8" w14:textId="268E96C5" w:rsidR="5C2FB496" w:rsidRDefault="5C2FB496" w:rsidP="5C2FB496">
          <w:pPr>
            <w:pStyle w:val="En-tte"/>
            <w:ind w:right="-115"/>
            <w:jc w:val="right"/>
          </w:pPr>
        </w:p>
      </w:tc>
    </w:tr>
  </w:tbl>
  <w:p w14:paraId="7BE3E001" w14:textId="34D9FF26" w:rsidR="5C2FB496" w:rsidRDefault="5C2FB496" w:rsidP="5C2FB49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1EF82" w14:textId="77777777" w:rsidR="000236BE" w:rsidRDefault="000236BE">
      <w:r>
        <w:separator/>
      </w:r>
    </w:p>
  </w:footnote>
  <w:footnote w:type="continuationSeparator" w:id="0">
    <w:p w14:paraId="2585970D" w14:textId="77777777" w:rsidR="000236BE" w:rsidRDefault="000236BE">
      <w:r>
        <w:continuationSeparator/>
      </w:r>
    </w:p>
  </w:footnote>
  <w:footnote w:type="continuationNotice" w:id="1">
    <w:p w14:paraId="5CFEA0F6" w14:textId="77777777" w:rsidR="000236BE" w:rsidRDefault="000236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44"/>
      <w:gridCol w:w="4559"/>
      <w:gridCol w:w="2283"/>
    </w:tblGrid>
    <w:tr w:rsidR="00AA4393" w14:paraId="2E50917B" w14:textId="77777777">
      <w:trPr>
        <w:trHeight w:val="536"/>
        <w:jc w:val="center"/>
      </w:trPr>
      <w:tc>
        <w:tcPr>
          <w:tcW w:w="2445" w:type="dxa"/>
          <w:vAlign w:val="center"/>
        </w:tcPr>
        <w:p w14:paraId="48094AF2" w14:textId="77777777" w:rsidR="00AA4393" w:rsidRDefault="00AA4393" w:rsidP="00E12AE5">
          <w:pPr>
            <w:pStyle w:val="ETML"/>
          </w:pPr>
          <w:r w:rsidRPr="00B4738A">
            <w:t>ETML</w:t>
          </w:r>
        </w:p>
      </w:tc>
      <w:tc>
        <w:tcPr>
          <w:tcW w:w="4560" w:type="dxa"/>
          <w:vAlign w:val="center"/>
        </w:tcPr>
        <w:p w14:paraId="278CEFF2" w14:textId="77777777" w:rsidR="00AA4393" w:rsidRPr="00B4738A" w:rsidRDefault="00AA4393" w:rsidP="00B4738A"/>
      </w:tc>
      <w:tc>
        <w:tcPr>
          <w:tcW w:w="2283" w:type="dxa"/>
          <w:vAlign w:val="center"/>
        </w:tcPr>
        <w:p w14:paraId="64DDDC12" w14:textId="77777777" w:rsidR="00AA4393" w:rsidRDefault="00AA4393" w:rsidP="001D72BA">
          <w:pPr>
            <w:pStyle w:val="En-tte"/>
            <w:jc w:val="right"/>
          </w:pPr>
          <w:r>
            <w:rPr>
              <w:noProof/>
            </w:rPr>
            <w:drawing>
              <wp:inline distT="0" distB="0" distL="0" distR="0" wp14:anchorId="6FDC03EF" wp14:editId="668FD8E4">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63E9E796" w14:textId="77777777" w:rsidR="00AA4393" w:rsidRDefault="00AA439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C2FB496" w14:paraId="7FD38B91" w14:textId="77777777" w:rsidTr="5C2FB496">
      <w:trPr>
        <w:trHeight w:val="300"/>
      </w:trPr>
      <w:tc>
        <w:tcPr>
          <w:tcW w:w="3020" w:type="dxa"/>
        </w:tcPr>
        <w:p w14:paraId="065942DB" w14:textId="7A245307" w:rsidR="5C2FB496" w:rsidRDefault="5C2FB496" w:rsidP="5C2FB496">
          <w:pPr>
            <w:pStyle w:val="En-tte"/>
            <w:ind w:left="-115"/>
          </w:pPr>
        </w:p>
      </w:tc>
      <w:tc>
        <w:tcPr>
          <w:tcW w:w="3020" w:type="dxa"/>
        </w:tcPr>
        <w:p w14:paraId="5FAAA8FA" w14:textId="4D303895" w:rsidR="5C2FB496" w:rsidRDefault="5C2FB496" w:rsidP="5C2FB496">
          <w:pPr>
            <w:pStyle w:val="En-tte"/>
            <w:jc w:val="center"/>
          </w:pPr>
        </w:p>
      </w:tc>
      <w:tc>
        <w:tcPr>
          <w:tcW w:w="3020" w:type="dxa"/>
        </w:tcPr>
        <w:p w14:paraId="2CB0579C" w14:textId="2323B148" w:rsidR="5C2FB496" w:rsidRDefault="5C2FB496" w:rsidP="5C2FB496">
          <w:pPr>
            <w:pStyle w:val="En-tte"/>
            <w:ind w:right="-115"/>
            <w:jc w:val="right"/>
          </w:pPr>
        </w:p>
      </w:tc>
    </w:tr>
  </w:tbl>
  <w:p w14:paraId="3F132146" w14:textId="4B7DFE96" w:rsidR="5C2FB496" w:rsidRDefault="5C2FB496" w:rsidP="5C2FB496">
    <w:pPr>
      <w:pStyle w:val="En-tte"/>
    </w:pPr>
  </w:p>
</w:hdr>
</file>

<file path=word/intelligence2.xml><?xml version="1.0" encoding="utf-8"?>
<int2:intelligence xmlns:int2="http://schemas.microsoft.com/office/intelligence/2020/intelligence" xmlns:oel="http://schemas.microsoft.com/office/2019/extlst">
  <int2:observations>
    <int2:textHash int2:hashCode="cPMCBjDuTnIxep" int2:id="Y28LOqiX">
      <int2:state int2:value="Rejected" int2:type="AugLoop_Text_Critique"/>
    </int2:textHash>
    <int2:textHash int2:hashCode="3LGf+ECG/tvE4B" int2:id="7YQuc3y5">
      <int2:state int2:value="Rejected" int2:type="AugLoop_Text_Critique"/>
    </int2:textHash>
    <int2:textHash int2:hashCode="mDc4YNQLjpfXl3" int2:id="VnBTmtBH">
      <int2:state int2:value="Rejected" int2:type="AugLoop_Text_Critique"/>
    </int2:textHash>
    <int2:textHash int2:hashCode="6u9RoXB2pzI84u" int2:id="KJp1gNVh">
      <int2:state int2:value="Rejected" int2:type="AugLoop_Text_Critique"/>
    </int2:textHash>
    <int2:textHash int2:hashCode="Wis5tqyyt+lgor" int2:id="6D3OQk63">
      <int2:state int2:value="Rejected" int2:type="AugLoop_Text_Critique"/>
    </int2:textHash>
    <int2:textHash int2:hashCode="+q41n6KXgJbsfl" int2:id="1IZMTK4s">
      <int2:state int2:value="Rejected" int2:type="AugLoop_Text_Critique"/>
    </int2:textHash>
    <int2:textHash int2:hashCode="fcpWkDgDOWOJ1z" int2:id="pnHEsiHJ">
      <int2:state int2:value="Rejected" int2:type="AugLoop_Text_Critique"/>
    </int2:textHash>
    <int2:textHash int2:hashCode="5jJHBmkbGt9Lt0" int2:id="XOiedsFZ">
      <int2:state int2:value="Rejected" int2:type="AugLoop_Text_Critique"/>
    </int2:textHash>
    <int2:textHash int2:hashCode="eXvBNz8BjPbwG8" int2:id="1HKkKhBv">
      <int2:state int2:value="Rejected" int2:type="AugLoop_Text_Critique"/>
    </int2:textHash>
    <int2:textHash int2:hashCode="M0rayn3G+4NkMk" int2:id="LMi5eXra">
      <int2:state int2:value="Rejected" int2:type="AugLoop_Text_Critique"/>
    </int2:textHash>
    <int2:textHash int2:hashCode="kctG9kx+1QCL35" int2:id="cAm9o9qN">
      <int2:state int2:value="Rejected" int2:type="AugLoop_Text_Critique"/>
    </int2:textHash>
    <int2:textHash int2:hashCode="h/+6sykPcWNUZd" int2:id="zbA38jQf">
      <int2:state int2:value="Rejected" int2:type="AugLoop_Text_Critique"/>
    </int2:textHash>
    <int2:textHash int2:hashCode="dFN9NNB1+UunZP" int2:id="1eNKRbVN">
      <int2:state int2:value="Rejected" int2:type="AugLoop_Text_Critique"/>
    </int2:textHash>
    <int2:textHash int2:hashCode="HrU0cwILbD1Pbw" int2:id="JDqpbdoX">
      <int2:state int2:value="Rejected" int2:type="AugLoop_Text_Critique"/>
    </int2:textHash>
    <int2:textHash int2:hashCode="7+nmznC8pusmRE" int2:id="WCw8ZGaH">
      <int2:state int2:value="Rejected" int2:type="AugLoop_Text_Critique"/>
    </int2:textHash>
    <int2:textHash int2:hashCode="TT6GFHA+oSZDTM" int2:id="klJnRQC6">
      <int2:state int2:value="Rejected" int2:type="AugLoop_Text_Critique"/>
    </int2:textHash>
    <int2:textHash int2:hashCode="gNo4MnedG+LA28" int2:id="pPLuuDl5">
      <int2:state int2:value="Rejected" int2:type="AugLoop_Text_Critique"/>
    </int2:textHash>
    <int2:textHash int2:hashCode="FgK41k6oUZvSWg" int2:id="rHlDkz0Q">
      <int2:state int2:value="Rejected" int2:type="AugLoop_Text_Critique"/>
    </int2:textHash>
    <int2:textHash int2:hashCode="0oNLC8xvlL1n8y" int2:id="vk8b2tQr">
      <int2:state int2:value="Rejected" int2:type="AugLoop_Text_Critique"/>
    </int2:textHash>
    <int2:textHash int2:hashCode="NcZrwWqswDaIF5" int2:id="yP1AR8xn">
      <int2:state int2:value="Rejected" int2:type="AugLoop_Text_Critique"/>
    </int2:textHash>
    <int2:bookmark int2:bookmarkName="_Int_bMA5Mye9" int2:invalidationBookmarkName="" int2:hashCode="eAcAXKDW/Wpgc/" int2:id="JSTOEIeZ">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6753F7A"/>
    <w:multiLevelType w:val="multilevel"/>
    <w:tmpl w:val="E7C6316A"/>
    <w:lvl w:ilvl="0">
      <w:start w:val="1"/>
      <w:numFmt w:val="decimal"/>
      <w:lvlText w:val="%1."/>
      <w:lvlJc w:val="left"/>
      <w:pPr>
        <w:ind w:left="1068" w:hanging="360"/>
      </w:pPr>
    </w:lvl>
    <w:lvl w:ilvl="1">
      <w:start w:val="1"/>
      <w:numFmt w:val="decimal"/>
      <w:lvlText w:val="%1.%2."/>
      <w:lvlJc w:val="left"/>
      <w:pPr>
        <w:ind w:left="1788" w:hanging="360"/>
      </w:pPr>
    </w:lvl>
    <w:lvl w:ilvl="2">
      <w:start w:val="1"/>
      <w:numFmt w:val="decimal"/>
      <w:lvlText w:val="%1.%2.%3."/>
      <w:lvlJc w:val="left"/>
      <w:pPr>
        <w:ind w:left="2508" w:hanging="180"/>
      </w:pPr>
    </w:lvl>
    <w:lvl w:ilvl="3">
      <w:start w:val="1"/>
      <w:numFmt w:val="decimal"/>
      <w:lvlText w:val="%1.%2.%3.%4."/>
      <w:lvlJc w:val="left"/>
      <w:pPr>
        <w:ind w:left="3228" w:hanging="360"/>
      </w:pPr>
    </w:lvl>
    <w:lvl w:ilvl="4">
      <w:start w:val="1"/>
      <w:numFmt w:val="decimal"/>
      <w:lvlText w:val="%1.%2.%3.%4.%5."/>
      <w:lvlJc w:val="left"/>
      <w:pPr>
        <w:ind w:left="3948" w:hanging="360"/>
      </w:pPr>
    </w:lvl>
    <w:lvl w:ilvl="5">
      <w:start w:val="1"/>
      <w:numFmt w:val="decimal"/>
      <w:lvlText w:val="%1.%2.%3.%4.%5.%6."/>
      <w:lvlJc w:val="left"/>
      <w:pPr>
        <w:ind w:left="4668" w:hanging="180"/>
      </w:pPr>
    </w:lvl>
    <w:lvl w:ilvl="6">
      <w:start w:val="1"/>
      <w:numFmt w:val="decimal"/>
      <w:lvlText w:val="%1.%2.%3.%4.%5.%6.%7."/>
      <w:lvlJc w:val="left"/>
      <w:pPr>
        <w:ind w:left="5388" w:hanging="360"/>
      </w:pPr>
    </w:lvl>
    <w:lvl w:ilvl="7">
      <w:start w:val="1"/>
      <w:numFmt w:val="decimal"/>
      <w:lvlText w:val="%1.%2.%3.%4.%5.%6.%7.%8."/>
      <w:lvlJc w:val="left"/>
      <w:pPr>
        <w:ind w:left="6108" w:hanging="360"/>
      </w:pPr>
    </w:lvl>
    <w:lvl w:ilvl="8">
      <w:start w:val="1"/>
      <w:numFmt w:val="decimal"/>
      <w:lvlText w:val="%1.%2.%3.%4.%5.%6.%7.%8.%9."/>
      <w:lvlJc w:val="left"/>
      <w:pPr>
        <w:ind w:left="6828" w:hanging="180"/>
      </w:pPr>
    </w:lvl>
  </w:abstractNum>
  <w:abstractNum w:abstractNumId="4" w15:restartNumberingAfterBreak="0">
    <w:nsid w:val="076C603E"/>
    <w:multiLevelType w:val="hybridMultilevel"/>
    <w:tmpl w:val="85AE0CF4"/>
    <w:lvl w:ilvl="0" w:tplc="100C000F">
      <w:start w:val="1"/>
      <w:numFmt w:val="decimal"/>
      <w:lvlText w:val="%1."/>
      <w:lvlJc w:val="left"/>
      <w:pPr>
        <w:ind w:left="1713" w:hanging="360"/>
      </w:pPr>
      <w:rPr>
        <w:rFonts w:hint="default"/>
      </w:rPr>
    </w:lvl>
    <w:lvl w:ilvl="1" w:tplc="100C0003">
      <w:start w:val="1"/>
      <w:numFmt w:val="bullet"/>
      <w:lvlText w:val="o"/>
      <w:lvlJc w:val="left"/>
      <w:pPr>
        <w:ind w:left="2433" w:hanging="360"/>
      </w:pPr>
      <w:rPr>
        <w:rFonts w:ascii="Courier New" w:hAnsi="Courier New" w:cs="Courier New" w:hint="default"/>
      </w:rPr>
    </w:lvl>
    <w:lvl w:ilvl="2" w:tplc="100C0005">
      <w:start w:val="1"/>
      <w:numFmt w:val="bullet"/>
      <w:lvlText w:val=""/>
      <w:lvlJc w:val="left"/>
      <w:pPr>
        <w:ind w:left="3153" w:hanging="360"/>
      </w:pPr>
      <w:rPr>
        <w:rFonts w:ascii="Wingdings" w:hAnsi="Wingdings" w:hint="default"/>
      </w:rPr>
    </w:lvl>
    <w:lvl w:ilvl="3" w:tplc="100C0001">
      <w:start w:val="1"/>
      <w:numFmt w:val="bullet"/>
      <w:lvlText w:val=""/>
      <w:lvlJc w:val="left"/>
      <w:pPr>
        <w:ind w:left="3873" w:hanging="360"/>
      </w:pPr>
      <w:rPr>
        <w:rFonts w:ascii="Symbol" w:hAnsi="Symbol" w:hint="default"/>
      </w:rPr>
    </w:lvl>
    <w:lvl w:ilvl="4" w:tplc="100C0003" w:tentative="1">
      <w:start w:val="1"/>
      <w:numFmt w:val="bullet"/>
      <w:lvlText w:val="o"/>
      <w:lvlJc w:val="left"/>
      <w:pPr>
        <w:ind w:left="4593" w:hanging="360"/>
      </w:pPr>
      <w:rPr>
        <w:rFonts w:ascii="Courier New" w:hAnsi="Courier New" w:cs="Courier New" w:hint="default"/>
      </w:rPr>
    </w:lvl>
    <w:lvl w:ilvl="5" w:tplc="100C0005" w:tentative="1">
      <w:start w:val="1"/>
      <w:numFmt w:val="bullet"/>
      <w:lvlText w:val=""/>
      <w:lvlJc w:val="left"/>
      <w:pPr>
        <w:ind w:left="5313" w:hanging="360"/>
      </w:pPr>
      <w:rPr>
        <w:rFonts w:ascii="Wingdings" w:hAnsi="Wingdings" w:hint="default"/>
      </w:rPr>
    </w:lvl>
    <w:lvl w:ilvl="6" w:tplc="100C0001" w:tentative="1">
      <w:start w:val="1"/>
      <w:numFmt w:val="bullet"/>
      <w:lvlText w:val=""/>
      <w:lvlJc w:val="left"/>
      <w:pPr>
        <w:ind w:left="6033" w:hanging="360"/>
      </w:pPr>
      <w:rPr>
        <w:rFonts w:ascii="Symbol" w:hAnsi="Symbol" w:hint="default"/>
      </w:rPr>
    </w:lvl>
    <w:lvl w:ilvl="7" w:tplc="100C0003" w:tentative="1">
      <w:start w:val="1"/>
      <w:numFmt w:val="bullet"/>
      <w:lvlText w:val="o"/>
      <w:lvlJc w:val="left"/>
      <w:pPr>
        <w:ind w:left="6753" w:hanging="360"/>
      </w:pPr>
      <w:rPr>
        <w:rFonts w:ascii="Courier New" w:hAnsi="Courier New" w:cs="Courier New" w:hint="default"/>
      </w:rPr>
    </w:lvl>
    <w:lvl w:ilvl="8" w:tplc="100C0005" w:tentative="1">
      <w:start w:val="1"/>
      <w:numFmt w:val="bullet"/>
      <w:lvlText w:val=""/>
      <w:lvlJc w:val="left"/>
      <w:pPr>
        <w:ind w:left="7473" w:hanging="360"/>
      </w:pPr>
      <w:rPr>
        <w:rFonts w:ascii="Wingdings" w:hAnsi="Wingdings" w:hint="default"/>
      </w:rPr>
    </w:lvl>
  </w:abstractNum>
  <w:abstractNum w:abstractNumId="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6" w15:restartNumberingAfterBreak="0">
    <w:nsid w:val="107F13B7"/>
    <w:multiLevelType w:val="hybridMultilevel"/>
    <w:tmpl w:val="FE860D3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3AB381A"/>
    <w:multiLevelType w:val="hybridMultilevel"/>
    <w:tmpl w:val="B43857E8"/>
    <w:lvl w:ilvl="0" w:tplc="324611CA">
      <w:start w:val="1"/>
      <w:numFmt w:val="bullet"/>
      <w:pStyle w:val="Puce"/>
      <w:lvlText w:val=""/>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0947C1"/>
    <w:multiLevelType w:val="hybridMultilevel"/>
    <w:tmpl w:val="85AE0CF4"/>
    <w:lvl w:ilvl="0" w:tplc="100C000F">
      <w:start w:val="1"/>
      <w:numFmt w:val="decimal"/>
      <w:lvlText w:val="%1."/>
      <w:lvlJc w:val="left"/>
      <w:pPr>
        <w:ind w:left="1713" w:hanging="360"/>
      </w:pPr>
      <w:rPr>
        <w:rFonts w:hint="default"/>
      </w:rPr>
    </w:lvl>
    <w:lvl w:ilvl="1" w:tplc="100C0003">
      <w:start w:val="1"/>
      <w:numFmt w:val="bullet"/>
      <w:lvlText w:val="o"/>
      <w:lvlJc w:val="left"/>
      <w:pPr>
        <w:ind w:left="2433" w:hanging="360"/>
      </w:pPr>
      <w:rPr>
        <w:rFonts w:ascii="Courier New" w:hAnsi="Courier New" w:cs="Courier New" w:hint="default"/>
      </w:rPr>
    </w:lvl>
    <w:lvl w:ilvl="2" w:tplc="100C0005">
      <w:start w:val="1"/>
      <w:numFmt w:val="bullet"/>
      <w:lvlText w:val=""/>
      <w:lvlJc w:val="left"/>
      <w:pPr>
        <w:ind w:left="3153" w:hanging="360"/>
      </w:pPr>
      <w:rPr>
        <w:rFonts w:ascii="Wingdings" w:hAnsi="Wingdings" w:hint="default"/>
      </w:rPr>
    </w:lvl>
    <w:lvl w:ilvl="3" w:tplc="100C0001">
      <w:start w:val="1"/>
      <w:numFmt w:val="bullet"/>
      <w:lvlText w:val=""/>
      <w:lvlJc w:val="left"/>
      <w:pPr>
        <w:ind w:left="3873" w:hanging="360"/>
      </w:pPr>
      <w:rPr>
        <w:rFonts w:ascii="Symbol" w:hAnsi="Symbol" w:hint="default"/>
      </w:rPr>
    </w:lvl>
    <w:lvl w:ilvl="4" w:tplc="100C0003" w:tentative="1">
      <w:start w:val="1"/>
      <w:numFmt w:val="bullet"/>
      <w:lvlText w:val="o"/>
      <w:lvlJc w:val="left"/>
      <w:pPr>
        <w:ind w:left="4593" w:hanging="360"/>
      </w:pPr>
      <w:rPr>
        <w:rFonts w:ascii="Courier New" w:hAnsi="Courier New" w:cs="Courier New" w:hint="default"/>
      </w:rPr>
    </w:lvl>
    <w:lvl w:ilvl="5" w:tplc="100C0005" w:tentative="1">
      <w:start w:val="1"/>
      <w:numFmt w:val="bullet"/>
      <w:lvlText w:val=""/>
      <w:lvlJc w:val="left"/>
      <w:pPr>
        <w:ind w:left="5313" w:hanging="360"/>
      </w:pPr>
      <w:rPr>
        <w:rFonts w:ascii="Wingdings" w:hAnsi="Wingdings" w:hint="default"/>
      </w:rPr>
    </w:lvl>
    <w:lvl w:ilvl="6" w:tplc="100C0001" w:tentative="1">
      <w:start w:val="1"/>
      <w:numFmt w:val="bullet"/>
      <w:lvlText w:val=""/>
      <w:lvlJc w:val="left"/>
      <w:pPr>
        <w:ind w:left="6033" w:hanging="360"/>
      </w:pPr>
      <w:rPr>
        <w:rFonts w:ascii="Symbol" w:hAnsi="Symbol" w:hint="default"/>
      </w:rPr>
    </w:lvl>
    <w:lvl w:ilvl="7" w:tplc="100C0003" w:tentative="1">
      <w:start w:val="1"/>
      <w:numFmt w:val="bullet"/>
      <w:lvlText w:val="o"/>
      <w:lvlJc w:val="left"/>
      <w:pPr>
        <w:ind w:left="6753" w:hanging="360"/>
      </w:pPr>
      <w:rPr>
        <w:rFonts w:ascii="Courier New" w:hAnsi="Courier New" w:cs="Courier New" w:hint="default"/>
      </w:rPr>
    </w:lvl>
    <w:lvl w:ilvl="8" w:tplc="100C0005" w:tentative="1">
      <w:start w:val="1"/>
      <w:numFmt w:val="bullet"/>
      <w:lvlText w:val=""/>
      <w:lvlJc w:val="left"/>
      <w:pPr>
        <w:ind w:left="7473" w:hanging="360"/>
      </w:pPr>
      <w:rPr>
        <w:rFonts w:ascii="Wingdings" w:hAnsi="Wingdings" w:hint="default"/>
      </w:rPr>
    </w:lvl>
  </w:abstractNum>
  <w:abstractNum w:abstractNumId="10"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11" w15:restartNumberingAfterBreak="0">
    <w:nsid w:val="2348769B"/>
    <w:multiLevelType w:val="multilevel"/>
    <w:tmpl w:val="A726D18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2A8F67FD"/>
    <w:multiLevelType w:val="multilevel"/>
    <w:tmpl w:val="8FA424D2"/>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lvl>
    <w:lvl w:ilvl="2">
      <w:start w:val="1"/>
      <w:numFmt w:val="decimal"/>
      <w:pStyle w:val="Titre3"/>
      <w:lvlText w:val="%1.%2.%3"/>
      <w:lvlJc w:val="left"/>
      <w:pPr>
        <w:tabs>
          <w:tab w:val="num" w:pos="4791"/>
        </w:tabs>
        <w:ind w:left="4791" w:hanging="680"/>
      </w:pPr>
      <w:rPr>
        <w:rFonts w:hint="default"/>
        <w:b/>
        <w:bCs/>
      </w:rPr>
    </w:lvl>
    <w:lvl w:ilvl="3">
      <w:start w:val="1"/>
      <w:numFmt w:val="decimal"/>
      <w:lvlText w:val="%1.%2.%3.%4"/>
      <w:lvlJc w:val="left"/>
      <w:pPr>
        <w:tabs>
          <w:tab w:val="num" w:pos="864"/>
        </w:tabs>
        <w:ind w:left="864" w:hanging="864"/>
      </w:pPr>
      <w:rPr>
        <w:rFonts w:hint="default"/>
        <w:b/>
        <w:bCs w: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B919055"/>
    <w:multiLevelType w:val="multilevel"/>
    <w:tmpl w:val="FF8C2CCA"/>
    <w:lvl w:ilvl="0">
      <w:start w:val="1"/>
      <w:numFmt w:val="decimal"/>
      <w:lvlText w:val="%1."/>
      <w:lvlJc w:val="left"/>
      <w:pPr>
        <w:ind w:left="927" w:hanging="360"/>
      </w:pPr>
    </w:lvl>
    <w:lvl w:ilvl="1">
      <w:start w:val="1"/>
      <w:numFmt w:val="decimal"/>
      <w:lvlText w:val="%1.%2."/>
      <w:lvlJc w:val="left"/>
      <w:pPr>
        <w:ind w:left="1647" w:hanging="360"/>
      </w:pPr>
    </w:lvl>
    <w:lvl w:ilvl="2">
      <w:start w:val="1"/>
      <w:numFmt w:val="decimal"/>
      <w:lvlText w:val="%1.%2.%3."/>
      <w:lvlJc w:val="left"/>
      <w:pPr>
        <w:ind w:left="2367" w:hanging="180"/>
      </w:pPr>
    </w:lvl>
    <w:lvl w:ilvl="3">
      <w:start w:val="1"/>
      <w:numFmt w:val="decimal"/>
      <w:lvlText w:val="%1.%2.%3.%4."/>
      <w:lvlJc w:val="left"/>
      <w:pPr>
        <w:ind w:left="3087" w:hanging="360"/>
      </w:pPr>
    </w:lvl>
    <w:lvl w:ilvl="4">
      <w:start w:val="1"/>
      <w:numFmt w:val="decimal"/>
      <w:lvlText w:val="%1.%2.%3.%4.%5."/>
      <w:lvlJc w:val="left"/>
      <w:pPr>
        <w:ind w:left="3807" w:hanging="360"/>
      </w:pPr>
    </w:lvl>
    <w:lvl w:ilvl="5">
      <w:start w:val="1"/>
      <w:numFmt w:val="decimal"/>
      <w:lvlText w:val="%1.%2.%3.%4.%5.%6."/>
      <w:lvlJc w:val="left"/>
      <w:pPr>
        <w:ind w:left="4527" w:hanging="180"/>
      </w:pPr>
    </w:lvl>
    <w:lvl w:ilvl="6">
      <w:start w:val="1"/>
      <w:numFmt w:val="decimal"/>
      <w:lvlText w:val="%1.%2.%3.%4.%5.%6.%7."/>
      <w:lvlJc w:val="left"/>
      <w:pPr>
        <w:ind w:left="5247" w:hanging="360"/>
      </w:pPr>
    </w:lvl>
    <w:lvl w:ilvl="7">
      <w:start w:val="1"/>
      <w:numFmt w:val="decimal"/>
      <w:lvlText w:val="%1.%2.%3.%4.%5.%6.%7.%8."/>
      <w:lvlJc w:val="left"/>
      <w:pPr>
        <w:ind w:left="5967" w:hanging="360"/>
      </w:pPr>
    </w:lvl>
    <w:lvl w:ilvl="8">
      <w:start w:val="1"/>
      <w:numFmt w:val="decimal"/>
      <w:lvlText w:val="%1.%2.%3.%4.%5.%6.%7.%8.%9."/>
      <w:lvlJc w:val="left"/>
      <w:pPr>
        <w:ind w:left="6687" w:hanging="180"/>
      </w:pPr>
    </w:lvl>
  </w:abstractNum>
  <w:abstractNum w:abstractNumId="14" w15:restartNumberingAfterBreak="0">
    <w:nsid w:val="2F705E09"/>
    <w:multiLevelType w:val="multilevel"/>
    <w:tmpl w:val="20C6922E"/>
    <w:lvl w:ilvl="0">
      <w:start w:val="1"/>
      <w:numFmt w:val="decimal"/>
      <w:lvlText w:val="%1."/>
      <w:lvlJc w:val="left"/>
      <w:pPr>
        <w:ind w:left="1494" w:hanging="360"/>
      </w:pPr>
    </w:lvl>
    <w:lvl w:ilvl="1">
      <w:start w:val="1"/>
      <w:numFmt w:val="decimal"/>
      <w:lvlText w:val="%1.%2."/>
      <w:lvlJc w:val="left"/>
      <w:pPr>
        <w:ind w:left="2214" w:hanging="360"/>
      </w:pPr>
    </w:lvl>
    <w:lvl w:ilvl="2">
      <w:start w:val="1"/>
      <w:numFmt w:val="decimal"/>
      <w:lvlText w:val="%1.%2.%3."/>
      <w:lvlJc w:val="left"/>
      <w:pPr>
        <w:ind w:left="2934" w:hanging="180"/>
      </w:pPr>
    </w:lvl>
    <w:lvl w:ilvl="3">
      <w:start w:val="1"/>
      <w:numFmt w:val="decimal"/>
      <w:lvlText w:val="%1.%2.%3.%4."/>
      <w:lvlJc w:val="left"/>
      <w:pPr>
        <w:ind w:left="3654" w:hanging="360"/>
      </w:pPr>
    </w:lvl>
    <w:lvl w:ilvl="4">
      <w:start w:val="1"/>
      <w:numFmt w:val="decimal"/>
      <w:lvlText w:val="%1.%2.%3.%4.%5."/>
      <w:lvlJc w:val="left"/>
      <w:pPr>
        <w:ind w:left="4374" w:hanging="360"/>
      </w:pPr>
    </w:lvl>
    <w:lvl w:ilvl="5">
      <w:start w:val="1"/>
      <w:numFmt w:val="decimal"/>
      <w:lvlText w:val="%1.%2.%3.%4.%5.%6."/>
      <w:lvlJc w:val="left"/>
      <w:pPr>
        <w:ind w:left="5094" w:hanging="180"/>
      </w:pPr>
    </w:lvl>
    <w:lvl w:ilvl="6">
      <w:start w:val="1"/>
      <w:numFmt w:val="decimal"/>
      <w:lvlText w:val="%1.%2.%3.%4.%5.%6.%7."/>
      <w:lvlJc w:val="left"/>
      <w:pPr>
        <w:ind w:left="5814" w:hanging="360"/>
      </w:pPr>
    </w:lvl>
    <w:lvl w:ilvl="7">
      <w:start w:val="1"/>
      <w:numFmt w:val="decimal"/>
      <w:lvlText w:val="%1.%2.%3.%4.%5.%6.%7.%8."/>
      <w:lvlJc w:val="left"/>
      <w:pPr>
        <w:ind w:left="6534" w:hanging="360"/>
      </w:pPr>
    </w:lvl>
    <w:lvl w:ilvl="8">
      <w:start w:val="1"/>
      <w:numFmt w:val="decimal"/>
      <w:lvlText w:val="%1.%2.%3.%4.%5.%6.%7.%8.%9."/>
      <w:lvlJc w:val="left"/>
      <w:pPr>
        <w:ind w:left="7254" w:hanging="180"/>
      </w:pPr>
    </w:lvl>
  </w:abstractNum>
  <w:abstractNum w:abstractNumId="15" w15:restartNumberingAfterBreak="0">
    <w:nsid w:val="315919FA"/>
    <w:multiLevelType w:val="hybridMultilevel"/>
    <w:tmpl w:val="25A81E56"/>
    <w:lvl w:ilvl="0" w:tplc="51743FB6">
      <w:start w:val="1"/>
      <w:numFmt w:val="bullet"/>
      <w:lvlText w:val=""/>
      <w:lvlJc w:val="left"/>
      <w:pPr>
        <w:ind w:left="720" w:hanging="360"/>
      </w:pPr>
      <w:rPr>
        <w:rFonts w:ascii="Wingdings" w:hAnsi="Wingdings" w:hint="default"/>
      </w:rPr>
    </w:lvl>
    <w:lvl w:ilvl="1" w:tplc="BC2C873C">
      <w:start w:val="1"/>
      <w:numFmt w:val="bullet"/>
      <w:lvlText w:val=""/>
      <w:lvlJc w:val="left"/>
      <w:pPr>
        <w:ind w:left="1440" w:hanging="360"/>
      </w:pPr>
      <w:rPr>
        <w:rFonts w:ascii="Wingdings" w:hAnsi="Wingdings" w:hint="default"/>
      </w:rPr>
    </w:lvl>
    <w:lvl w:ilvl="2" w:tplc="965E04E8">
      <w:start w:val="1"/>
      <w:numFmt w:val="bullet"/>
      <w:lvlText w:val=""/>
      <w:lvlJc w:val="left"/>
      <w:pPr>
        <w:ind w:left="2160" w:hanging="360"/>
      </w:pPr>
      <w:rPr>
        <w:rFonts w:ascii="Wingdings" w:hAnsi="Wingdings" w:hint="default"/>
      </w:rPr>
    </w:lvl>
    <w:lvl w:ilvl="3" w:tplc="A224E28A">
      <w:start w:val="1"/>
      <w:numFmt w:val="bullet"/>
      <w:lvlText w:val=""/>
      <w:lvlJc w:val="left"/>
      <w:pPr>
        <w:ind w:left="2880" w:hanging="360"/>
      </w:pPr>
      <w:rPr>
        <w:rFonts w:ascii="Wingdings" w:hAnsi="Wingdings" w:hint="default"/>
      </w:rPr>
    </w:lvl>
    <w:lvl w:ilvl="4" w:tplc="88FEDC50">
      <w:start w:val="1"/>
      <w:numFmt w:val="bullet"/>
      <w:lvlText w:val=""/>
      <w:lvlJc w:val="left"/>
      <w:pPr>
        <w:ind w:left="3600" w:hanging="360"/>
      </w:pPr>
      <w:rPr>
        <w:rFonts w:ascii="Wingdings" w:hAnsi="Wingdings" w:hint="default"/>
      </w:rPr>
    </w:lvl>
    <w:lvl w:ilvl="5" w:tplc="6646E108">
      <w:start w:val="1"/>
      <w:numFmt w:val="bullet"/>
      <w:lvlText w:val=""/>
      <w:lvlJc w:val="left"/>
      <w:pPr>
        <w:ind w:left="4320" w:hanging="360"/>
      </w:pPr>
      <w:rPr>
        <w:rFonts w:ascii="Wingdings" w:hAnsi="Wingdings" w:hint="default"/>
      </w:rPr>
    </w:lvl>
    <w:lvl w:ilvl="6" w:tplc="ADC62242">
      <w:start w:val="1"/>
      <w:numFmt w:val="bullet"/>
      <w:lvlText w:val=""/>
      <w:lvlJc w:val="left"/>
      <w:pPr>
        <w:ind w:left="5040" w:hanging="360"/>
      </w:pPr>
      <w:rPr>
        <w:rFonts w:ascii="Wingdings" w:hAnsi="Wingdings" w:hint="default"/>
      </w:rPr>
    </w:lvl>
    <w:lvl w:ilvl="7" w:tplc="9FC61C3A">
      <w:start w:val="1"/>
      <w:numFmt w:val="bullet"/>
      <w:lvlText w:val=""/>
      <w:lvlJc w:val="left"/>
      <w:pPr>
        <w:ind w:left="5760" w:hanging="360"/>
      </w:pPr>
      <w:rPr>
        <w:rFonts w:ascii="Wingdings" w:hAnsi="Wingdings" w:hint="default"/>
      </w:rPr>
    </w:lvl>
    <w:lvl w:ilvl="8" w:tplc="3E7EBADA">
      <w:start w:val="1"/>
      <w:numFmt w:val="bullet"/>
      <w:lvlText w:val=""/>
      <w:lvlJc w:val="left"/>
      <w:pPr>
        <w:ind w:left="6480" w:hanging="360"/>
      </w:pPr>
      <w:rPr>
        <w:rFonts w:ascii="Wingdings" w:hAnsi="Wingdings" w:hint="default"/>
      </w:rPr>
    </w:lvl>
  </w:abstractNum>
  <w:abstractNum w:abstractNumId="16" w15:restartNumberingAfterBreak="0">
    <w:nsid w:val="3408168A"/>
    <w:multiLevelType w:val="hybridMultilevel"/>
    <w:tmpl w:val="3C96B89A"/>
    <w:lvl w:ilvl="0" w:tplc="5C302E70">
      <w:start w:val="1"/>
      <w:numFmt w:val="bullet"/>
      <w:lvlText w:val=""/>
      <w:lvlJc w:val="left"/>
      <w:pPr>
        <w:ind w:left="720" w:hanging="360"/>
      </w:pPr>
      <w:rPr>
        <w:rFonts w:ascii="Symbol" w:hAnsi="Symbol" w:hint="default"/>
      </w:rPr>
    </w:lvl>
    <w:lvl w:ilvl="1" w:tplc="E1BA50FA">
      <w:start w:val="1"/>
      <w:numFmt w:val="bullet"/>
      <w:lvlText w:val="o"/>
      <w:lvlJc w:val="left"/>
      <w:pPr>
        <w:ind w:left="1440" w:hanging="360"/>
      </w:pPr>
      <w:rPr>
        <w:rFonts w:ascii="Courier New" w:hAnsi="Courier New" w:hint="default"/>
      </w:rPr>
    </w:lvl>
    <w:lvl w:ilvl="2" w:tplc="E116A936">
      <w:start w:val="1"/>
      <w:numFmt w:val="bullet"/>
      <w:lvlText w:val=""/>
      <w:lvlJc w:val="left"/>
      <w:pPr>
        <w:ind w:left="2160" w:hanging="360"/>
      </w:pPr>
      <w:rPr>
        <w:rFonts w:ascii="Wingdings" w:hAnsi="Wingdings" w:hint="default"/>
      </w:rPr>
    </w:lvl>
    <w:lvl w:ilvl="3" w:tplc="F3689FE6">
      <w:start w:val="1"/>
      <w:numFmt w:val="bullet"/>
      <w:lvlText w:val=""/>
      <w:lvlJc w:val="left"/>
      <w:pPr>
        <w:ind w:left="2880" w:hanging="360"/>
      </w:pPr>
      <w:rPr>
        <w:rFonts w:ascii="Symbol" w:hAnsi="Symbol" w:hint="default"/>
      </w:rPr>
    </w:lvl>
    <w:lvl w:ilvl="4" w:tplc="CCAA14FC">
      <w:start w:val="1"/>
      <w:numFmt w:val="bullet"/>
      <w:lvlText w:val="o"/>
      <w:lvlJc w:val="left"/>
      <w:pPr>
        <w:ind w:left="3600" w:hanging="360"/>
      </w:pPr>
      <w:rPr>
        <w:rFonts w:ascii="Courier New" w:hAnsi="Courier New" w:hint="default"/>
      </w:rPr>
    </w:lvl>
    <w:lvl w:ilvl="5" w:tplc="5DF27856">
      <w:start w:val="1"/>
      <w:numFmt w:val="bullet"/>
      <w:lvlText w:val=""/>
      <w:lvlJc w:val="left"/>
      <w:pPr>
        <w:ind w:left="4320" w:hanging="360"/>
      </w:pPr>
      <w:rPr>
        <w:rFonts w:ascii="Wingdings" w:hAnsi="Wingdings" w:hint="default"/>
      </w:rPr>
    </w:lvl>
    <w:lvl w:ilvl="6" w:tplc="1CA64E5E">
      <w:start w:val="1"/>
      <w:numFmt w:val="bullet"/>
      <w:lvlText w:val=""/>
      <w:lvlJc w:val="left"/>
      <w:pPr>
        <w:ind w:left="5040" w:hanging="360"/>
      </w:pPr>
      <w:rPr>
        <w:rFonts w:ascii="Symbol" w:hAnsi="Symbol" w:hint="default"/>
      </w:rPr>
    </w:lvl>
    <w:lvl w:ilvl="7" w:tplc="DF789D2A">
      <w:start w:val="1"/>
      <w:numFmt w:val="bullet"/>
      <w:lvlText w:val="o"/>
      <w:lvlJc w:val="left"/>
      <w:pPr>
        <w:ind w:left="5760" w:hanging="360"/>
      </w:pPr>
      <w:rPr>
        <w:rFonts w:ascii="Courier New" w:hAnsi="Courier New" w:hint="default"/>
      </w:rPr>
    </w:lvl>
    <w:lvl w:ilvl="8" w:tplc="DFC6361E">
      <w:start w:val="1"/>
      <w:numFmt w:val="bullet"/>
      <w:lvlText w:val=""/>
      <w:lvlJc w:val="left"/>
      <w:pPr>
        <w:ind w:left="6480" w:hanging="360"/>
      </w:pPr>
      <w:rPr>
        <w:rFonts w:ascii="Wingdings" w:hAnsi="Wingdings" w:hint="default"/>
      </w:rPr>
    </w:lvl>
  </w:abstractNum>
  <w:abstractNum w:abstractNumId="17"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AC06C9B"/>
    <w:multiLevelType w:val="hybridMultilevel"/>
    <w:tmpl w:val="85AE0CF4"/>
    <w:lvl w:ilvl="0" w:tplc="FFFFFFFF">
      <w:start w:val="1"/>
      <w:numFmt w:val="decimal"/>
      <w:lvlText w:val="%1."/>
      <w:lvlJc w:val="left"/>
      <w:pPr>
        <w:ind w:left="890" w:hanging="360"/>
      </w:pPr>
      <w:rPr>
        <w:rFonts w:hint="default"/>
      </w:rPr>
    </w:lvl>
    <w:lvl w:ilvl="1" w:tplc="FFFFFFFF">
      <w:start w:val="1"/>
      <w:numFmt w:val="bullet"/>
      <w:lvlText w:val="o"/>
      <w:lvlJc w:val="left"/>
      <w:pPr>
        <w:ind w:left="1610" w:hanging="360"/>
      </w:pPr>
      <w:rPr>
        <w:rFonts w:ascii="Courier New" w:hAnsi="Courier New" w:cs="Courier New" w:hint="default"/>
      </w:rPr>
    </w:lvl>
    <w:lvl w:ilvl="2" w:tplc="FFFFFFFF">
      <w:start w:val="1"/>
      <w:numFmt w:val="bullet"/>
      <w:lvlText w:val=""/>
      <w:lvlJc w:val="left"/>
      <w:pPr>
        <w:ind w:left="2330" w:hanging="360"/>
      </w:pPr>
      <w:rPr>
        <w:rFonts w:ascii="Wingdings" w:hAnsi="Wingdings" w:hint="default"/>
      </w:rPr>
    </w:lvl>
    <w:lvl w:ilvl="3" w:tplc="FFFFFFFF">
      <w:start w:val="1"/>
      <w:numFmt w:val="bullet"/>
      <w:lvlText w:val=""/>
      <w:lvlJc w:val="left"/>
      <w:pPr>
        <w:ind w:left="3050" w:hanging="360"/>
      </w:pPr>
      <w:rPr>
        <w:rFonts w:ascii="Symbol" w:hAnsi="Symbol" w:hint="default"/>
      </w:rPr>
    </w:lvl>
    <w:lvl w:ilvl="4" w:tplc="FFFFFFFF" w:tentative="1">
      <w:start w:val="1"/>
      <w:numFmt w:val="bullet"/>
      <w:lvlText w:val="o"/>
      <w:lvlJc w:val="left"/>
      <w:pPr>
        <w:ind w:left="3770" w:hanging="360"/>
      </w:pPr>
      <w:rPr>
        <w:rFonts w:ascii="Courier New" w:hAnsi="Courier New" w:cs="Courier New" w:hint="default"/>
      </w:rPr>
    </w:lvl>
    <w:lvl w:ilvl="5" w:tplc="FFFFFFFF" w:tentative="1">
      <w:start w:val="1"/>
      <w:numFmt w:val="bullet"/>
      <w:lvlText w:val=""/>
      <w:lvlJc w:val="left"/>
      <w:pPr>
        <w:ind w:left="4490" w:hanging="360"/>
      </w:pPr>
      <w:rPr>
        <w:rFonts w:ascii="Wingdings" w:hAnsi="Wingdings" w:hint="default"/>
      </w:rPr>
    </w:lvl>
    <w:lvl w:ilvl="6" w:tplc="FFFFFFFF" w:tentative="1">
      <w:start w:val="1"/>
      <w:numFmt w:val="bullet"/>
      <w:lvlText w:val=""/>
      <w:lvlJc w:val="left"/>
      <w:pPr>
        <w:ind w:left="5210" w:hanging="360"/>
      </w:pPr>
      <w:rPr>
        <w:rFonts w:ascii="Symbol" w:hAnsi="Symbol" w:hint="default"/>
      </w:rPr>
    </w:lvl>
    <w:lvl w:ilvl="7" w:tplc="FFFFFFFF" w:tentative="1">
      <w:start w:val="1"/>
      <w:numFmt w:val="bullet"/>
      <w:lvlText w:val="o"/>
      <w:lvlJc w:val="left"/>
      <w:pPr>
        <w:ind w:left="5930" w:hanging="360"/>
      </w:pPr>
      <w:rPr>
        <w:rFonts w:ascii="Courier New" w:hAnsi="Courier New" w:cs="Courier New" w:hint="default"/>
      </w:rPr>
    </w:lvl>
    <w:lvl w:ilvl="8" w:tplc="FFFFFFFF" w:tentative="1">
      <w:start w:val="1"/>
      <w:numFmt w:val="bullet"/>
      <w:lvlText w:val=""/>
      <w:lvlJc w:val="left"/>
      <w:pPr>
        <w:ind w:left="6650" w:hanging="360"/>
      </w:pPr>
      <w:rPr>
        <w:rFonts w:ascii="Wingdings" w:hAnsi="Wingdings" w:hint="default"/>
      </w:rPr>
    </w:lvl>
  </w:abstractNum>
  <w:abstractNum w:abstractNumId="22" w15:restartNumberingAfterBreak="0">
    <w:nsid w:val="56635C9F"/>
    <w:multiLevelType w:val="hybridMultilevel"/>
    <w:tmpl w:val="85AE0CF4"/>
    <w:lvl w:ilvl="0" w:tplc="100C000F">
      <w:start w:val="1"/>
      <w:numFmt w:val="decimal"/>
      <w:lvlText w:val="%1."/>
      <w:lvlJc w:val="left"/>
      <w:pPr>
        <w:ind w:left="1068" w:hanging="360"/>
      </w:pPr>
      <w:rPr>
        <w:rFonts w:hint="default"/>
      </w:rPr>
    </w:lvl>
    <w:lvl w:ilvl="1" w:tplc="100C0003">
      <w:start w:val="1"/>
      <w:numFmt w:val="bullet"/>
      <w:lvlText w:val="o"/>
      <w:lvlJc w:val="left"/>
      <w:pPr>
        <w:ind w:left="1788" w:hanging="360"/>
      </w:pPr>
      <w:rPr>
        <w:rFonts w:ascii="Courier New" w:hAnsi="Courier New" w:cs="Courier New" w:hint="default"/>
      </w:rPr>
    </w:lvl>
    <w:lvl w:ilvl="2" w:tplc="100C0005">
      <w:start w:val="1"/>
      <w:numFmt w:val="bullet"/>
      <w:lvlText w:val=""/>
      <w:lvlJc w:val="left"/>
      <w:pPr>
        <w:ind w:left="2508" w:hanging="360"/>
      </w:pPr>
      <w:rPr>
        <w:rFonts w:ascii="Wingdings" w:hAnsi="Wingdings" w:hint="default"/>
      </w:rPr>
    </w:lvl>
    <w:lvl w:ilvl="3" w:tplc="100C000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3" w15:restartNumberingAfterBreak="0">
    <w:nsid w:val="5C877673"/>
    <w:multiLevelType w:val="hybridMultilevel"/>
    <w:tmpl w:val="100C0021"/>
    <w:lvl w:ilvl="0" w:tplc="FEC20926">
      <w:start w:val="1"/>
      <w:numFmt w:val="bullet"/>
      <w:lvlText w:val=""/>
      <w:lvlJc w:val="left"/>
      <w:pPr>
        <w:ind w:left="360" w:hanging="360"/>
      </w:pPr>
      <w:rPr>
        <w:rFonts w:ascii="Wingdings" w:hAnsi="Wingdings" w:hint="default"/>
      </w:rPr>
    </w:lvl>
    <w:lvl w:ilvl="1" w:tplc="7638ADFE">
      <w:start w:val="1"/>
      <w:numFmt w:val="bullet"/>
      <w:lvlText w:val=""/>
      <w:lvlJc w:val="left"/>
      <w:pPr>
        <w:ind w:left="720" w:hanging="360"/>
      </w:pPr>
      <w:rPr>
        <w:rFonts w:ascii="Wingdings" w:hAnsi="Wingdings" w:hint="default"/>
      </w:rPr>
    </w:lvl>
    <w:lvl w:ilvl="2" w:tplc="9F58937C">
      <w:start w:val="1"/>
      <w:numFmt w:val="bullet"/>
      <w:lvlText w:val=""/>
      <w:lvlJc w:val="left"/>
      <w:pPr>
        <w:ind w:left="1080" w:hanging="360"/>
      </w:pPr>
      <w:rPr>
        <w:rFonts w:ascii="Wingdings" w:hAnsi="Wingdings" w:hint="default"/>
      </w:rPr>
    </w:lvl>
    <w:lvl w:ilvl="3" w:tplc="8B92F1BC">
      <w:start w:val="1"/>
      <w:numFmt w:val="bullet"/>
      <w:lvlText w:val=""/>
      <w:lvlJc w:val="left"/>
      <w:pPr>
        <w:ind w:left="1440" w:hanging="360"/>
      </w:pPr>
      <w:rPr>
        <w:rFonts w:ascii="Symbol" w:hAnsi="Symbol" w:hint="default"/>
      </w:rPr>
    </w:lvl>
    <w:lvl w:ilvl="4" w:tplc="53E4CD98">
      <w:start w:val="1"/>
      <w:numFmt w:val="bullet"/>
      <w:lvlText w:val=""/>
      <w:lvlJc w:val="left"/>
      <w:pPr>
        <w:ind w:left="1800" w:hanging="360"/>
      </w:pPr>
      <w:rPr>
        <w:rFonts w:ascii="Symbol" w:hAnsi="Symbol" w:hint="default"/>
      </w:rPr>
    </w:lvl>
    <w:lvl w:ilvl="5" w:tplc="B516A308">
      <w:start w:val="1"/>
      <w:numFmt w:val="bullet"/>
      <w:lvlText w:val=""/>
      <w:lvlJc w:val="left"/>
      <w:pPr>
        <w:ind w:left="2160" w:hanging="360"/>
      </w:pPr>
      <w:rPr>
        <w:rFonts w:ascii="Symbol" w:hAnsi="Symbol" w:hint="default"/>
      </w:rPr>
    </w:lvl>
    <w:lvl w:ilvl="6" w:tplc="FAC641D6">
      <w:start w:val="1"/>
      <w:numFmt w:val="bullet"/>
      <w:lvlText w:val=""/>
      <w:lvlJc w:val="left"/>
      <w:pPr>
        <w:ind w:left="2520" w:hanging="360"/>
      </w:pPr>
      <w:rPr>
        <w:rFonts w:ascii="Wingdings" w:hAnsi="Wingdings" w:hint="default"/>
      </w:rPr>
    </w:lvl>
    <w:lvl w:ilvl="7" w:tplc="2C843082">
      <w:start w:val="1"/>
      <w:numFmt w:val="bullet"/>
      <w:lvlText w:val=""/>
      <w:lvlJc w:val="left"/>
      <w:pPr>
        <w:ind w:left="2880" w:hanging="360"/>
      </w:pPr>
      <w:rPr>
        <w:rFonts w:ascii="Symbol" w:hAnsi="Symbol" w:hint="default"/>
      </w:rPr>
    </w:lvl>
    <w:lvl w:ilvl="8" w:tplc="630EAB98">
      <w:start w:val="1"/>
      <w:numFmt w:val="bullet"/>
      <w:lvlText w:val=""/>
      <w:lvlJc w:val="left"/>
      <w:pPr>
        <w:ind w:left="3240" w:hanging="360"/>
      </w:pPr>
      <w:rPr>
        <w:rFonts w:ascii="Symbol" w:hAnsi="Symbol" w:hint="default"/>
      </w:rPr>
    </w:lvl>
  </w:abstractNum>
  <w:abstractNum w:abstractNumId="24"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7677EAA1"/>
    <w:multiLevelType w:val="multilevel"/>
    <w:tmpl w:val="D77EBA5E"/>
    <w:lvl w:ilvl="0">
      <w:start w:val="1"/>
      <w:numFmt w:val="decimal"/>
      <w:lvlText w:val="%1."/>
      <w:lvlJc w:val="left"/>
      <w:pPr>
        <w:ind w:left="927" w:hanging="360"/>
      </w:pPr>
    </w:lvl>
    <w:lvl w:ilvl="1">
      <w:start w:val="1"/>
      <w:numFmt w:val="decimal"/>
      <w:lvlText w:val="%1.%2."/>
      <w:lvlJc w:val="left"/>
      <w:pPr>
        <w:ind w:left="1647" w:hanging="360"/>
      </w:pPr>
    </w:lvl>
    <w:lvl w:ilvl="2">
      <w:start w:val="1"/>
      <w:numFmt w:val="decimal"/>
      <w:lvlText w:val="%1.%2.%3."/>
      <w:lvlJc w:val="left"/>
      <w:pPr>
        <w:ind w:left="2367" w:hanging="180"/>
      </w:pPr>
    </w:lvl>
    <w:lvl w:ilvl="3">
      <w:start w:val="1"/>
      <w:numFmt w:val="decimal"/>
      <w:lvlText w:val="%1.%2.%3.%4."/>
      <w:lvlJc w:val="left"/>
      <w:pPr>
        <w:ind w:left="3087" w:hanging="360"/>
      </w:pPr>
    </w:lvl>
    <w:lvl w:ilvl="4">
      <w:start w:val="1"/>
      <w:numFmt w:val="decimal"/>
      <w:lvlText w:val="%1.%2.%3.%4.%5."/>
      <w:lvlJc w:val="left"/>
      <w:pPr>
        <w:ind w:left="3807" w:hanging="360"/>
      </w:pPr>
    </w:lvl>
    <w:lvl w:ilvl="5">
      <w:start w:val="1"/>
      <w:numFmt w:val="decimal"/>
      <w:lvlText w:val="%1.%2.%3.%4.%5.%6."/>
      <w:lvlJc w:val="left"/>
      <w:pPr>
        <w:ind w:left="4527" w:hanging="180"/>
      </w:pPr>
    </w:lvl>
    <w:lvl w:ilvl="6">
      <w:start w:val="1"/>
      <w:numFmt w:val="decimal"/>
      <w:lvlText w:val="%1.%2.%3.%4.%5.%6.%7."/>
      <w:lvlJc w:val="left"/>
      <w:pPr>
        <w:ind w:left="5247" w:hanging="360"/>
      </w:pPr>
    </w:lvl>
    <w:lvl w:ilvl="7">
      <w:start w:val="1"/>
      <w:numFmt w:val="decimal"/>
      <w:lvlText w:val="%1.%2.%3.%4.%5.%6.%7.%8."/>
      <w:lvlJc w:val="left"/>
      <w:pPr>
        <w:ind w:left="5967" w:hanging="360"/>
      </w:pPr>
    </w:lvl>
    <w:lvl w:ilvl="8">
      <w:start w:val="1"/>
      <w:numFmt w:val="decimal"/>
      <w:lvlText w:val="%1.%2.%3.%4.%5.%6.%7.%8.%9."/>
      <w:lvlJc w:val="left"/>
      <w:pPr>
        <w:ind w:left="6687" w:hanging="180"/>
      </w:pPr>
    </w:lvl>
  </w:abstractNum>
  <w:abstractNum w:abstractNumId="27"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2119787153">
    <w:abstractNumId w:val="26"/>
  </w:num>
  <w:num w:numId="2" w16cid:durableId="1909607250">
    <w:abstractNumId w:val="15"/>
  </w:num>
  <w:num w:numId="3" w16cid:durableId="739601812">
    <w:abstractNumId w:val="13"/>
  </w:num>
  <w:num w:numId="4" w16cid:durableId="1890073835">
    <w:abstractNumId w:val="3"/>
  </w:num>
  <w:num w:numId="5" w16cid:durableId="1674339831">
    <w:abstractNumId w:val="11"/>
  </w:num>
  <w:num w:numId="6" w16cid:durableId="728723210">
    <w:abstractNumId w:val="14"/>
  </w:num>
  <w:num w:numId="7" w16cid:durableId="1944805781">
    <w:abstractNumId w:val="1"/>
  </w:num>
  <w:num w:numId="8" w16cid:durableId="978270853">
    <w:abstractNumId w:val="8"/>
  </w:num>
  <w:num w:numId="9" w16cid:durableId="175314265">
    <w:abstractNumId w:val="5"/>
  </w:num>
  <w:num w:numId="10" w16cid:durableId="1258950348">
    <w:abstractNumId w:val="12"/>
  </w:num>
  <w:num w:numId="11" w16cid:durableId="1063335574">
    <w:abstractNumId w:val="10"/>
  </w:num>
  <w:num w:numId="12" w16cid:durableId="515584068">
    <w:abstractNumId w:val="23"/>
  </w:num>
  <w:num w:numId="13" w16cid:durableId="1134172925">
    <w:abstractNumId w:val="20"/>
  </w:num>
  <w:num w:numId="14" w16cid:durableId="86851575">
    <w:abstractNumId w:val="27"/>
  </w:num>
  <w:num w:numId="15" w16cid:durableId="934246361">
    <w:abstractNumId w:val="25"/>
  </w:num>
  <w:num w:numId="16" w16cid:durableId="1812673948">
    <w:abstractNumId w:val="0"/>
  </w:num>
  <w:num w:numId="17" w16cid:durableId="760030773">
    <w:abstractNumId w:val="24"/>
  </w:num>
  <w:num w:numId="18" w16cid:durableId="142741918">
    <w:abstractNumId w:val="19"/>
  </w:num>
  <w:num w:numId="19" w16cid:durableId="593972257">
    <w:abstractNumId w:val="17"/>
  </w:num>
  <w:num w:numId="20" w16cid:durableId="643513766">
    <w:abstractNumId w:val="2"/>
  </w:num>
  <w:num w:numId="21" w16cid:durableId="703948532">
    <w:abstractNumId w:val="7"/>
  </w:num>
  <w:num w:numId="22" w16cid:durableId="1804276752">
    <w:abstractNumId w:val="18"/>
  </w:num>
  <w:num w:numId="23" w16cid:durableId="1334991802">
    <w:abstractNumId w:val="16"/>
  </w:num>
  <w:num w:numId="24" w16cid:durableId="1692412327">
    <w:abstractNumId w:val="22"/>
  </w:num>
  <w:num w:numId="25" w16cid:durableId="593170126">
    <w:abstractNumId w:val="6"/>
  </w:num>
  <w:num w:numId="26" w16cid:durableId="466124473">
    <w:abstractNumId w:val="9"/>
  </w:num>
  <w:num w:numId="27" w16cid:durableId="1451896814">
    <w:abstractNumId w:val="4"/>
  </w:num>
  <w:num w:numId="28" w16cid:durableId="2029023016">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0"/>
  </w:compat>
  <w:rsids>
    <w:rsidRoot w:val="00893DE9"/>
    <w:rsid w:val="00000197"/>
    <w:rsid w:val="00010B9A"/>
    <w:rsid w:val="0001209F"/>
    <w:rsid w:val="00014873"/>
    <w:rsid w:val="000163C6"/>
    <w:rsid w:val="00021D00"/>
    <w:rsid w:val="000236BE"/>
    <w:rsid w:val="000316F0"/>
    <w:rsid w:val="00040488"/>
    <w:rsid w:val="000412E1"/>
    <w:rsid w:val="00044099"/>
    <w:rsid w:val="00045A82"/>
    <w:rsid w:val="00055DB3"/>
    <w:rsid w:val="00063F97"/>
    <w:rsid w:val="00065971"/>
    <w:rsid w:val="00065F67"/>
    <w:rsid w:val="00067419"/>
    <w:rsid w:val="00086114"/>
    <w:rsid w:val="000A1B63"/>
    <w:rsid w:val="000A29F0"/>
    <w:rsid w:val="000A7B4A"/>
    <w:rsid w:val="000B6BE0"/>
    <w:rsid w:val="000C4663"/>
    <w:rsid w:val="000D1A05"/>
    <w:rsid w:val="000E4587"/>
    <w:rsid w:val="000E7483"/>
    <w:rsid w:val="000F22B9"/>
    <w:rsid w:val="000F381C"/>
    <w:rsid w:val="00100642"/>
    <w:rsid w:val="00102303"/>
    <w:rsid w:val="0010591C"/>
    <w:rsid w:val="00111811"/>
    <w:rsid w:val="00114120"/>
    <w:rsid w:val="00131C21"/>
    <w:rsid w:val="00147625"/>
    <w:rsid w:val="00147771"/>
    <w:rsid w:val="0015167D"/>
    <w:rsid w:val="00152A26"/>
    <w:rsid w:val="00153B5E"/>
    <w:rsid w:val="001764CE"/>
    <w:rsid w:val="00183417"/>
    <w:rsid w:val="001B42FA"/>
    <w:rsid w:val="001B6518"/>
    <w:rsid w:val="001C2BA8"/>
    <w:rsid w:val="001C454D"/>
    <w:rsid w:val="001D4577"/>
    <w:rsid w:val="001D72BA"/>
    <w:rsid w:val="001F2420"/>
    <w:rsid w:val="001F6EEB"/>
    <w:rsid w:val="002409B1"/>
    <w:rsid w:val="00241177"/>
    <w:rsid w:val="00265425"/>
    <w:rsid w:val="002770F3"/>
    <w:rsid w:val="0027CE58"/>
    <w:rsid w:val="002951BD"/>
    <w:rsid w:val="00297E2A"/>
    <w:rsid w:val="002B6893"/>
    <w:rsid w:val="002C6634"/>
    <w:rsid w:val="002C6746"/>
    <w:rsid w:val="002D0C3B"/>
    <w:rsid w:val="002D2AFB"/>
    <w:rsid w:val="002D7D46"/>
    <w:rsid w:val="002F038B"/>
    <w:rsid w:val="002F0F53"/>
    <w:rsid w:val="00310160"/>
    <w:rsid w:val="00311F55"/>
    <w:rsid w:val="0031563E"/>
    <w:rsid w:val="00315E2F"/>
    <w:rsid w:val="0034172E"/>
    <w:rsid w:val="0037071E"/>
    <w:rsid w:val="003847A1"/>
    <w:rsid w:val="003A30AE"/>
    <w:rsid w:val="003B4EF8"/>
    <w:rsid w:val="003B511E"/>
    <w:rsid w:val="003B551D"/>
    <w:rsid w:val="003E018B"/>
    <w:rsid w:val="003E32B9"/>
    <w:rsid w:val="003E3D2B"/>
    <w:rsid w:val="003F1870"/>
    <w:rsid w:val="00407333"/>
    <w:rsid w:val="0040782E"/>
    <w:rsid w:val="004146D4"/>
    <w:rsid w:val="004202D8"/>
    <w:rsid w:val="004206A2"/>
    <w:rsid w:val="00430788"/>
    <w:rsid w:val="0043666E"/>
    <w:rsid w:val="00436B90"/>
    <w:rsid w:val="00454074"/>
    <w:rsid w:val="0046206A"/>
    <w:rsid w:val="00465B42"/>
    <w:rsid w:val="0047353A"/>
    <w:rsid w:val="004A3B23"/>
    <w:rsid w:val="004B460F"/>
    <w:rsid w:val="004B5F5D"/>
    <w:rsid w:val="004C259F"/>
    <w:rsid w:val="004C3F70"/>
    <w:rsid w:val="004C6BBA"/>
    <w:rsid w:val="004D08EE"/>
    <w:rsid w:val="004D244B"/>
    <w:rsid w:val="004D5266"/>
    <w:rsid w:val="004E0F4B"/>
    <w:rsid w:val="00505421"/>
    <w:rsid w:val="00512F65"/>
    <w:rsid w:val="00521337"/>
    <w:rsid w:val="0052224B"/>
    <w:rsid w:val="005328B0"/>
    <w:rsid w:val="0054054F"/>
    <w:rsid w:val="00542CE3"/>
    <w:rsid w:val="00545179"/>
    <w:rsid w:val="005525AA"/>
    <w:rsid w:val="00552D07"/>
    <w:rsid w:val="005554C6"/>
    <w:rsid w:val="0055647F"/>
    <w:rsid w:val="00571E4B"/>
    <w:rsid w:val="00574085"/>
    <w:rsid w:val="005926D0"/>
    <w:rsid w:val="005A13E8"/>
    <w:rsid w:val="005B2000"/>
    <w:rsid w:val="005B27EF"/>
    <w:rsid w:val="005C55F6"/>
    <w:rsid w:val="005E6192"/>
    <w:rsid w:val="005E6B56"/>
    <w:rsid w:val="00605C23"/>
    <w:rsid w:val="00610744"/>
    <w:rsid w:val="00615583"/>
    <w:rsid w:val="00620604"/>
    <w:rsid w:val="00625048"/>
    <w:rsid w:val="0064197F"/>
    <w:rsid w:val="00645760"/>
    <w:rsid w:val="00656974"/>
    <w:rsid w:val="00675B5B"/>
    <w:rsid w:val="00680273"/>
    <w:rsid w:val="006902A9"/>
    <w:rsid w:val="006966D0"/>
    <w:rsid w:val="006B062B"/>
    <w:rsid w:val="006D1FF9"/>
    <w:rsid w:val="006D222D"/>
    <w:rsid w:val="006D62A4"/>
    <w:rsid w:val="006E132F"/>
    <w:rsid w:val="006E2CE8"/>
    <w:rsid w:val="006E46B6"/>
    <w:rsid w:val="006E4DA8"/>
    <w:rsid w:val="006F2CE3"/>
    <w:rsid w:val="006F4BB8"/>
    <w:rsid w:val="006F6360"/>
    <w:rsid w:val="007010E6"/>
    <w:rsid w:val="007118D3"/>
    <w:rsid w:val="00717354"/>
    <w:rsid w:val="007211A1"/>
    <w:rsid w:val="007352E5"/>
    <w:rsid w:val="00742484"/>
    <w:rsid w:val="00744762"/>
    <w:rsid w:val="0074498A"/>
    <w:rsid w:val="007476C9"/>
    <w:rsid w:val="00753A51"/>
    <w:rsid w:val="00764FD0"/>
    <w:rsid w:val="007700A7"/>
    <w:rsid w:val="007724F1"/>
    <w:rsid w:val="00772BC0"/>
    <w:rsid w:val="007748A7"/>
    <w:rsid w:val="007B3B63"/>
    <w:rsid w:val="007D0A71"/>
    <w:rsid w:val="007D2CDF"/>
    <w:rsid w:val="007D546C"/>
    <w:rsid w:val="007E5F3D"/>
    <w:rsid w:val="007F30AE"/>
    <w:rsid w:val="00807F84"/>
    <w:rsid w:val="00812EF6"/>
    <w:rsid w:val="008166B7"/>
    <w:rsid w:val="0081740D"/>
    <w:rsid w:val="00836C4C"/>
    <w:rsid w:val="008445BC"/>
    <w:rsid w:val="00845304"/>
    <w:rsid w:val="008468C8"/>
    <w:rsid w:val="00851A5E"/>
    <w:rsid w:val="00853E81"/>
    <w:rsid w:val="00862C96"/>
    <w:rsid w:val="0086325E"/>
    <w:rsid w:val="0087211E"/>
    <w:rsid w:val="00891718"/>
    <w:rsid w:val="008938F7"/>
    <w:rsid w:val="00893DE9"/>
    <w:rsid w:val="008961D6"/>
    <w:rsid w:val="008A464B"/>
    <w:rsid w:val="008A587F"/>
    <w:rsid w:val="008B2E9A"/>
    <w:rsid w:val="008C40C0"/>
    <w:rsid w:val="008D55CF"/>
    <w:rsid w:val="008D5E54"/>
    <w:rsid w:val="008E05FB"/>
    <w:rsid w:val="008E13F2"/>
    <w:rsid w:val="008E53F9"/>
    <w:rsid w:val="00902523"/>
    <w:rsid w:val="0090391B"/>
    <w:rsid w:val="00903FEF"/>
    <w:rsid w:val="009049B3"/>
    <w:rsid w:val="0091429E"/>
    <w:rsid w:val="009142E2"/>
    <w:rsid w:val="00915B27"/>
    <w:rsid w:val="00920F4E"/>
    <w:rsid w:val="009211D9"/>
    <w:rsid w:val="009250B0"/>
    <w:rsid w:val="009265A8"/>
    <w:rsid w:val="00932149"/>
    <w:rsid w:val="0093266A"/>
    <w:rsid w:val="00934E66"/>
    <w:rsid w:val="009440AB"/>
    <w:rsid w:val="00955930"/>
    <w:rsid w:val="00961794"/>
    <w:rsid w:val="00971142"/>
    <w:rsid w:val="0099022A"/>
    <w:rsid w:val="0099474F"/>
    <w:rsid w:val="009A309D"/>
    <w:rsid w:val="009A30F1"/>
    <w:rsid w:val="009A67CA"/>
    <w:rsid w:val="009B009E"/>
    <w:rsid w:val="009B190E"/>
    <w:rsid w:val="009B2172"/>
    <w:rsid w:val="009B4561"/>
    <w:rsid w:val="009B4D5B"/>
    <w:rsid w:val="009B6FDC"/>
    <w:rsid w:val="009D1A69"/>
    <w:rsid w:val="009D480B"/>
    <w:rsid w:val="009F3E72"/>
    <w:rsid w:val="009F3FAA"/>
    <w:rsid w:val="009F75DD"/>
    <w:rsid w:val="00A10446"/>
    <w:rsid w:val="00A139F9"/>
    <w:rsid w:val="00A15DC3"/>
    <w:rsid w:val="00A3107E"/>
    <w:rsid w:val="00A43DF3"/>
    <w:rsid w:val="00A4418B"/>
    <w:rsid w:val="00A46EB5"/>
    <w:rsid w:val="00A631F7"/>
    <w:rsid w:val="00A65F0B"/>
    <w:rsid w:val="00A706B7"/>
    <w:rsid w:val="00A761C5"/>
    <w:rsid w:val="00A8438A"/>
    <w:rsid w:val="00A933C6"/>
    <w:rsid w:val="00AA4393"/>
    <w:rsid w:val="00AB1CA6"/>
    <w:rsid w:val="00AC69F6"/>
    <w:rsid w:val="00AE282D"/>
    <w:rsid w:val="00AF58E1"/>
    <w:rsid w:val="00B147A7"/>
    <w:rsid w:val="00B20D38"/>
    <w:rsid w:val="00B217B1"/>
    <w:rsid w:val="00B241D2"/>
    <w:rsid w:val="00B33505"/>
    <w:rsid w:val="00B40A8E"/>
    <w:rsid w:val="00B40BB4"/>
    <w:rsid w:val="00B44A78"/>
    <w:rsid w:val="00B4738A"/>
    <w:rsid w:val="00B612B2"/>
    <w:rsid w:val="00B64C66"/>
    <w:rsid w:val="00B64D4D"/>
    <w:rsid w:val="00B74FC2"/>
    <w:rsid w:val="00B85C43"/>
    <w:rsid w:val="00B90CB4"/>
    <w:rsid w:val="00B95EC5"/>
    <w:rsid w:val="00B96AA1"/>
    <w:rsid w:val="00BA56D2"/>
    <w:rsid w:val="00BA7DF1"/>
    <w:rsid w:val="00BB5EB7"/>
    <w:rsid w:val="00BB7C16"/>
    <w:rsid w:val="00BC5591"/>
    <w:rsid w:val="00BD773C"/>
    <w:rsid w:val="00BE185C"/>
    <w:rsid w:val="00BF19C1"/>
    <w:rsid w:val="00BF5F3E"/>
    <w:rsid w:val="00BF7A15"/>
    <w:rsid w:val="00C07F94"/>
    <w:rsid w:val="00C124E5"/>
    <w:rsid w:val="00C15DF5"/>
    <w:rsid w:val="00C20939"/>
    <w:rsid w:val="00C21F16"/>
    <w:rsid w:val="00C329D7"/>
    <w:rsid w:val="00C33C51"/>
    <w:rsid w:val="00C4347F"/>
    <w:rsid w:val="00C56679"/>
    <w:rsid w:val="00C56BA5"/>
    <w:rsid w:val="00C90570"/>
    <w:rsid w:val="00CB0C5E"/>
    <w:rsid w:val="00CB712D"/>
    <w:rsid w:val="00CD1A2D"/>
    <w:rsid w:val="00D04CCD"/>
    <w:rsid w:val="00D14587"/>
    <w:rsid w:val="00D15AE6"/>
    <w:rsid w:val="00D160DD"/>
    <w:rsid w:val="00D174BC"/>
    <w:rsid w:val="00D20A1F"/>
    <w:rsid w:val="00D275C6"/>
    <w:rsid w:val="00D405C9"/>
    <w:rsid w:val="00D45DB4"/>
    <w:rsid w:val="00D6368A"/>
    <w:rsid w:val="00D64B85"/>
    <w:rsid w:val="00D64F19"/>
    <w:rsid w:val="00D72D08"/>
    <w:rsid w:val="00D82BEB"/>
    <w:rsid w:val="00D93266"/>
    <w:rsid w:val="00DB1DCD"/>
    <w:rsid w:val="00DD191D"/>
    <w:rsid w:val="00DD3929"/>
    <w:rsid w:val="00DE6658"/>
    <w:rsid w:val="00DF6A11"/>
    <w:rsid w:val="00E015B8"/>
    <w:rsid w:val="00E04565"/>
    <w:rsid w:val="00E1012A"/>
    <w:rsid w:val="00E12AE5"/>
    <w:rsid w:val="00E416AC"/>
    <w:rsid w:val="00E41BC2"/>
    <w:rsid w:val="00E52B61"/>
    <w:rsid w:val="00E57792"/>
    <w:rsid w:val="00E619F5"/>
    <w:rsid w:val="00E61B66"/>
    <w:rsid w:val="00E658ED"/>
    <w:rsid w:val="00E81328"/>
    <w:rsid w:val="00E90E5D"/>
    <w:rsid w:val="00EC677D"/>
    <w:rsid w:val="00ED6F41"/>
    <w:rsid w:val="00ED6F46"/>
    <w:rsid w:val="00EE16F0"/>
    <w:rsid w:val="00EE431D"/>
    <w:rsid w:val="00EE4EC4"/>
    <w:rsid w:val="00EE55F0"/>
    <w:rsid w:val="00EE9689"/>
    <w:rsid w:val="00F1003D"/>
    <w:rsid w:val="00F13048"/>
    <w:rsid w:val="00F33B97"/>
    <w:rsid w:val="00F37429"/>
    <w:rsid w:val="00F512A6"/>
    <w:rsid w:val="00F52B83"/>
    <w:rsid w:val="00F56C76"/>
    <w:rsid w:val="00F664DF"/>
    <w:rsid w:val="00F67AC8"/>
    <w:rsid w:val="00F72981"/>
    <w:rsid w:val="00F73F14"/>
    <w:rsid w:val="00F7665F"/>
    <w:rsid w:val="00F84973"/>
    <w:rsid w:val="00F86052"/>
    <w:rsid w:val="00F908FE"/>
    <w:rsid w:val="00F91215"/>
    <w:rsid w:val="00F93513"/>
    <w:rsid w:val="00F93D04"/>
    <w:rsid w:val="00FA008E"/>
    <w:rsid w:val="00FA6D8F"/>
    <w:rsid w:val="00FB1CD6"/>
    <w:rsid w:val="018EDA69"/>
    <w:rsid w:val="02877ADD"/>
    <w:rsid w:val="02C8BA3F"/>
    <w:rsid w:val="033B28C4"/>
    <w:rsid w:val="03B36DE1"/>
    <w:rsid w:val="03BFE140"/>
    <w:rsid w:val="0449913D"/>
    <w:rsid w:val="0458F134"/>
    <w:rsid w:val="04B856CD"/>
    <w:rsid w:val="05A0A528"/>
    <w:rsid w:val="07341720"/>
    <w:rsid w:val="078E6F4A"/>
    <w:rsid w:val="07A5F408"/>
    <w:rsid w:val="07EAF510"/>
    <w:rsid w:val="0881E8C3"/>
    <w:rsid w:val="094AA562"/>
    <w:rsid w:val="0952F06B"/>
    <w:rsid w:val="09A0EAA9"/>
    <w:rsid w:val="0A2FBDBB"/>
    <w:rsid w:val="0A9C5347"/>
    <w:rsid w:val="0AF68ECC"/>
    <w:rsid w:val="0B02B2D2"/>
    <w:rsid w:val="0B8DD508"/>
    <w:rsid w:val="0B994B28"/>
    <w:rsid w:val="0BE74C0B"/>
    <w:rsid w:val="0C079A06"/>
    <w:rsid w:val="0C228FEF"/>
    <w:rsid w:val="0C3F9446"/>
    <w:rsid w:val="0C9E0BD3"/>
    <w:rsid w:val="0CEC753A"/>
    <w:rsid w:val="0CEFCBC3"/>
    <w:rsid w:val="0CF5F19E"/>
    <w:rsid w:val="0D2F18D0"/>
    <w:rsid w:val="0D34AACC"/>
    <w:rsid w:val="0E010E0F"/>
    <w:rsid w:val="0F2142D0"/>
    <w:rsid w:val="0F227875"/>
    <w:rsid w:val="0F683B34"/>
    <w:rsid w:val="0FA632C2"/>
    <w:rsid w:val="0FE4B4F3"/>
    <w:rsid w:val="0FE9B385"/>
    <w:rsid w:val="106CD38D"/>
    <w:rsid w:val="10915989"/>
    <w:rsid w:val="10F5CC24"/>
    <w:rsid w:val="112C7197"/>
    <w:rsid w:val="128B777B"/>
    <w:rsid w:val="129EFF8B"/>
    <w:rsid w:val="12B2B532"/>
    <w:rsid w:val="12C8B234"/>
    <w:rsid w:val="13219891"/>
    <w:rsid w:val="132732E2"/>
    <w:rsid w:val="1432D82F"/>
    <w:rsid w:val="144EFE9B"/>
    <w:rsid w:val="14F06347"/>
    <w:rsid w:val="151A1C5E"/>
    <w:rsid w:val="169B1514"/>
    <w:rsid w:val="16A94C5C"/>
    <w:rsid w:val="174C29F3"/>
    <w:rsid w:val="1777933F"/>
    <w:rsid w:val="179160B2"/>
    <w:rsid w:val="17EBF097"/>
    <w:rsid w:val="18C045A4"/>
    <w:rsid w:val="19458837"/>
    <w:rsid w:val="1A157E61"/>
    <w:rsid w:val="1A7E0583"/>
    <w:rsid w:val="1AEDCD3D"/>
    <w:rsid w:val="1BF66C5C"/>
    <w:rsid w:val="1C4D8478"/>
    <w:rsid w:val="1CA043D5"/>
    <w:rsid w:val="1CD7C2CE"/>
    <w:rsid w:val="1D25F915"/>
    <w:rsid w:val="1D3305A9"/>
    <w:rsid w:val="1E008C09"/>
    <w:rsid w:val="1E6511AA"/>
    <w:rsid w:val="1F6D0061"/>
    <w:rsid w:val="1F794220"/>
    <w:rsid w:val="1F8AE961"/>
    <w:rsid w:val="202D5131"/>
    <w:rsid w:val="2150D8A2"/>
    <w:rsid w:val="21E6A51E"/>
    <w:rsid w:val="225A5520"/>
    <w:rsid w:val="238D5E07"/>
    <w:rsid w:val="23A4EB83"/>
    <w:rsid w:val="24634EA6"/>
    <w:rsid w:val="24E671F9"/>
    <w:rsid w:val="2584CA91"/>
    <w:rsid w:val="25A33D9A"/>
    <w:rsid w:val="25ED7056"/>
    <w:rsid w:val="2618EE85"/>
    <w:rsid w:val="265FDF68"/>
    <w:rsid w:val="26E6B93E"/>
    <w:rsid w:val="275F1EE2"/>
    <w:rsid w:val="28245739"/>
    <w:rsid w:val="288B01AF"/>
    <w:rsid w:val="28BCDA98"/>
    <w:rsid w:val="28BD5E34"/>
    <w:rsid w:val="28E7D965"/>
    <w:rsid w:val="28FC8971"/>
    <w:rsid w:val="29169525"/>
    <w:rsid w:val="291A2D14"/>
    <w:rsid w:val="29600022"/>
    <w:rsid w:val="29960B0A"/>
    <w:rsid w:val="29DA4AEC"/>
    <w:rsid w:val="2A837A11"/>
    <w:rsid w:val="2A872E73"/>
    <w:rsid w:val="2AC60CC6"/>
    <w:rsid w:val="2BEC8254"/>
    <w:rsid w:val="2CE8979C"/>
    <w:rsid w:val="2DCA7125"/>
    <w:rsid w:val="2DD050CD"/>
    <w:rsid w:val="2E18FE73"/>
    <w:rsid w:val="2E7A6CF1"/>
    <w:rsid w:val="2EDF571B"/>
    <w:rsid w:val="2F940FDD"/>
    <w:rsid w:val="2FA79CA7"/>
    <w:rsid w:val="2FB5BCA4"/>
    <w:rsid w:val="2FE83707"/>
    <w:rsid w:val="30071DD1"/>
    <w:rsid w:val="30318400"/>
    <w:rsid w:val="304AA9AD"/>
    <w:rsid w:val="30611BEE"/>
    <w:rsid w:val="30EE761A"/>
    <w:rsid w:val="30FCBC6A"/>
    <w:rsid w:val="3162F9D5"/>
    <w:rsid w:val="31F9BE19"/>
    <w:rsid w:val="323632D2"/>
    <w:rsid w:val="32779FF8"/>
    <w:rsid w:val="32F60EFC"/>
    <w:rsid w:val="3302899A"/>
    <w:rsid w:val="336F1E24"/>
    <w:rsid w:val="33FFD542"/>
    <w:rsid w:val="3448E903"/>
    <w:rsid w:val="34658355"/>
    <w:rsid w:val="34996AAD"/>
    <w:rsid w:val="3543A79C"/>
    <w:rsid w:val="358C5ACE"/>
    <w:rsid w:val="35C0E601"/>
    <w:rsid w:val="3664F8A0"/>
    <w:rsid w:val="36A595AB"/>
    <w:rsid w:val="36E432AA"/>
    <w:rsid w:val="36F9C58C"/>
    <w:rsid w:val="374BE9F2"/>
    <w:rsid w:val="37966E64"/>
    <w:rsid w:val="39D15CA6"/>
    <w:rsid w:val="3A32535D"/>
    <w:rsid w:val="3A34CE54"/>
    <w:rsid w:val="3A558138"/>
    <w:rsid w:val="3A80E4A9"/>
    <w:rsid w:val="3A81F9A2"/>
    <w:rsid w:val="3AB8A258"/>
    <w:rsid w:val="3B17C134"/>
    <w:rsid w:val="3BBDFDF6"/>
    <w:rsid w:val="3BD4A653"/>
    <w:rsid w:val="3BFB0243"/>
    <w:rsid w:val="3C19EBE7"/>
    <w:rsid w:val="3C3BBD79"/>
    <w:rsid w:val="3C50CAB0"/>
    <w:rsid w:val="3C90FA98"/>
    <w:rsid w:val="3CF8DCBF"/>
    <w:rsid w:val="3D1C6B3D"/>
    <w:rsid w:val="3D41926B"/>
    <w:rsid w:val="3DDFEC64"/>
    <w:rsid w:val="3E18F281"/>
    <w:rsid w:val="3E59E059"/>
    <w:rsid w:val="3FBE0C0C"/>
    <w:rsid w:val="405261EC"/>
    <w:rsid w:val="4068F322"/>
    <w:rsid w:val="41227CDA"/>
    <w:rsid w:val="4219E6CE"/>
    <w:rsid w:val="42B13268"/>
    <w:rsid w:val="436A111F"/>
    <w:rsid w:val="437DA878"/>
    <w:rsid w:val="439CB9CA"/>
    <w:rsid w:val="43E8AFE5"/>
    <w:rsid w:val="43EC2719"/>
    <w:rsid w:val="43FE30EF"/>
    <w:rsid w:val="440FE084"/>
    <w:rsid w:val="448DEF43"/>
    <w:rsid w:val="46213500"/>
    <w:rsid w:val="4674012D"/>
    <w:rsid w:val="468C1128"/>
    <w:rsid w:val="46A83184"/>
    <w:rsid w:val="4700C12B"/>
    <w:rsid w:val="4711592D"/>
    <w:rsid w:val="472B4F87"/>
    <w:rsid w:val="47C5167F"/>
    <w:rsid w:val="4837A199"/>
    <w:rsid w:val="4A37829C"/>
    <w:rsid w:val="4ABB97B8"/>
    <w:rsid w:val="4B3301FE"/>
    <w:rsid w:val="4B8C1040"/>
    <w:rsid w:val="4C2082E4"/>
    <w:rsid w:val="4C3440A3"/>
    <w:rsid w:val="4C71E1B3"/>
    <w:rsid w:val="4C7CC305"/>
    <w:rsid w:val="4CA14B80"/>
    <w:rsid w:val="4D098E4C"/>
    <w:rsid w:val="4E31A51F"/>
    <w:rsid w:val="4E54A8A5"/>
    <w:rsid w:val="4E664FFB"/>
    <w:rsid w:val="4F0E4EAB"/>
    <w:rsid w:val="4F29ADA7"/>
    <w:rsid w:val="4FE05597"/>
    <w:rsid w:val="501ECF70"/>
    <w:rsid w:val="50527C05"/>
    <w:rsid w:val="50752EA1"/>
    <w:rsid w:val="50C6CAAE"/>
    <w:rsid w:val="51210ECB"/>
    <w:rsid w:val="51B9DA33"/>
    <w:rsid w:val="52E3C7F4"/>
    <w:rsid w:val="532080AF"/>
    <w:rsid w:val="534EA098"/>
    <w:rsid w:val="5352F11A"/>
    <w:rsid w:val="53BD84AC"/>
    <w:rsid w:val="547CA507"/>
    <w:rsid w:val="548755B0"/>
    <w:rsid w:val="54E1E69F"/>
    <w:rsid w:val="55471385"/>
    <w:rsid w:val="567534BF"/>
    <w:rsid w:val="56C244C6"/>
    <w:rsid w:val="5708E41F"/>
    <w:rsid w:val="5714868D"/>
    <w:rsid w:val="57D78601"/>
    <w:rsid w:val="57DB687F"/>
    <w:rsid w:val="582CE5C0"/>
    <w:rsid w:val="58C8354D"/>
    <w:rsid w:val="592938D7"/>
    <w:rsid w:val="59389770"/>
    <w:rsid w:val="59780835"/>
    <w:rsid w:val="599442EE"/>
    <w:rsid w:val="59AE2ABC"/>
    <w:rsid w:val="59B5F9A1"/>
    <w:rsid w:val="5A1BAA5F"/>
    <w:rsid w:val="5A350877"/>
    <w:rsid w:val="5AB01013"/>
    <w:rsid w:val="5AB7821F"/>
    <w:rsid w:val="5B1F3560"/>
    <w:rsid w:val="5B8C6C9F"/>
    <w:rsid w:val="5BAA3457"/>
    <w:rsid w:val="5C2FB496"/>
    <w:rsid w:val="5CB5A5AA"/>
    <w:rsid w:val="5CD349CB"/>
    <w:rsid w:val="5D066E93"/>
    <w:rsid w:val="5D0CA7F4"/>
    <w:rsid w:val="5D1FCCE5"/>
    <w:rsid w:val="5D67009E"/>
    <w:rsid w:val="5DC73A5E"/>
    <w:rsid w:val="5DCBD8B2"/>
    <w:rsid w:val="5E57BE1C"/>
    <w:rsid w:val="5EF592B4"/>
    <w:rsid w:val="603EB4E2"/>
    <w:rsid w:val="6040BBCB"/>
    <w:rsid w:val="60F30233"/>
    <w:rsid w:val="60FD99D1"/>
    <w:rsid w:val="61C92A71"/>
    <w:rsid w:val="61CE7324"/>
    <w:rsid w:val="61D54E92"/>
    <w:rsid w:val="61EBC35F"/>
    <w:rsid w:val="6219ED98"/>
    <w:rsid w:val="6304ACAF"/>
    <w:rsid w:val="630D3759"/>
    <w:rsid w:val="63A94C84"/>
    <w:rsid w:val="645CC254"/>
    <w:rsid w:val="647EB350"/>
    <w:rsid w:val="6573FAB9"/>
    <w:rsid w:val="65F159F4"/>
    <w:rsid w:val="65F82D55"/>
    <w:rsid w:val="6612115D"/>
    <w:rsid w:val="6672FF5C"/>
    <w:rsid w:val="6676F31E"/>
    <w:rsid w:val="6748D861"/>
    <w:rsid w:val="68750522"/>
    <w:rsid w:val="68A73945"/>
    <w:rsid w:val="68C80956"/>
    <w:rsid w:val="6AB71244"/>
    <w:rsid w:val="6B9D3A77"/>
    <w:rsid w:val="6BCA9CCD"/>
    <w:rsid w:val="6BD76C3A"/>
    <w:rsid w:val="6C27A076"/>
    <w:rsid w:val="6C7D160B"/>
    <w:rsid w:val="6D44C26E"/>
    <w:rsid w:val="6D845534"/>
    <w:rsid w:val="6E13AF22"/>
    <w:rsid w:val="6E9D8C4A"/>
    <w:rsid w:val="6F316D7C"/>
    <w:rsid w:val="6F547257"/>
    <w:rsid w:val="7005615B"/>
    <w:rsid w:val="700D7D37"/>
    <w:rsid w:val="70E3B8AD"/>
    <w:rsid w:val="710ED826"/>
    <w:rsid w:val="71DE7804"/>
    <w:rsid w:val="71E90D73"/>
    <w:rsid w:val="7201D31B"/>
    <w:rsid w:val="724755EB"/>
    <w:rsid w:val="731026C5"/>
    <w:rsid w:val="7412AF94"/>
    <w:rsid w:val="74202FA1"/>
    <w:rsid w:val="74613BAE"/>
    <w:rsid w:val="754591F5"/>
    <w:rsid w:val="75A81387"/>
    <w:rsid w:val="75E1511F"/>
    <w:rsid w:val="763FCC60"/>
    <w:rsid w:val="771E3BEA"/>
    <w:rsid w:val="7777A7F1"/>
    <w:rsid w:val="77F7D941"/>
    <w:rsid w:val="7853B8B1"/>
    <w:rsid w:val="78576CF9"/>
    <w:rsid w:val="78ECDE6D"/>
    <w:rsid w:val="79083726"/>
    <w:rsid w:val="792B09CA"/>
    <w:rsid w:val="79D2E2E2"/>
    <w:rsid w:val="7A1C787E"/>
    <w:rsid w:val="7AA58662"/>
    <w:rsid w:val="7BB4060A"/>
    <w:rsid w:val="7C1E0990"/>
    <w:rsid w:val="7C48FEDA"/>
    <w:rsid w:val="7C67F90B"/>
    <w:rsid w:val="7CC64C7B"/>
    <w:rsid w:val="7CD3BD59"/>
    <w:rsid w:val="7CDBBF9F"/>
    <w:rsid w:val="7CF35572"/>
    <w:rsid w:val="7D0DEAE1"/>
    <w:rsid w:val="7D0FF898"/>
    <w:rsid w:val="7D847559"/>
    <w:rsid w:val="7EF1D045"/>
    <w:rsid w:val="7FA221C4"/>
  </w:rsids>
  <m:mathPr>
    <m:mathFont m:val="Cambria Math"/>
    <m:brkBin m:val="before"/>
    <m:brkBinSub m:val="--"/>
    <m:smallFrac/>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CB3753"/>
  <w15:docId w15:val="{23C232D4-3D29-48C6-B671-4F5CA7C0A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A46EB5"/>
    <w:pPr>
      <w:keepNext/>
      <w:keepLines/>
      <w:numPr>
        <w:numId w:val="10"/>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link w:val="Titre2Car"/>
    <w:autoRedefine/>
    <w:qFormat/>
    <w:rsid w:val="007352E5"/>
    <w:pPr>
      <w:keepNext/>
      <w:numPr>
        <w:ilvl w:val="1"/>
        <w:numId w:val="10"/>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0"/>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7"/>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7"/>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7"/>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7"/>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7"/>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8"/>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9"/>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customStyle="1" w:styleId="paragraphe3">
    <w:name w:val="paragraphe3"/>
    <w:basedOn w:val="Normal"/>
    <w:rsid w:val="00893DE9"/>
    <w:pPr>
      <w:ind w:left="1758"/>
    </w:pPr>
    <w:rPr>
      <w:rFonts w:ascii="Arial" w:hAnsi="Arial"/>
      <w:sz w:val="22"/>
      <w:szCs w:val="22"/>
      <w:lang w:val="fr-FR" w:eastAsia="fr-FR"/>
    </w:rPr>
  </w:style>
  <w:style w:type="character" w:customStyle="1" w:styleId="Titre2Car">
    <w:name w:val="Titre 2 Car"/>
    <w:basedOn w:val="Policepardfaut"/>
    <w:link w:val="Titre2"/>
    <w:rsid w:val="007352E5"/>
    <w:rPr>
      <w:rFonts w:asciiTheme="majorHAnsi" w:hAnsiTheme="majorHAnsi" w:cs="Arial"/>
      <w:b/>
      <w:bCs/>
      <w:iCs/>
      <w:sz w:val="28"/>
      <w:szCs w:val="28"/>
    </w:rPr>
  </w:style>
  <w:style w:type="paragraph" w:styleId="NormalWeb">
    <w:name w:val="Normal (Web)"/>
    <w:basedOn w:val="Normal"/>
    <w:uiPriority w:val="99"/>
    <w:unhideWhenUsed/>
    <w:rsid w:val="002D2AFB"/>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686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oleObject" Target="embeddings/oleObject1.bin"/><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footer" Target="footer2.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t52png\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692D16FABC7649A0E0051487714BFF" ma:contentTypeVersion="15" ma:contentTypeDescription="Crée un document." ma:contentTypeScope="" ma:versionID="c5371b27a1e41c7f41ddf6d9c10091df">
  <xsd:schema xmlns:xsd="http://www.w3.org/2001/XMLSchema" xmlns:xs="http://www.w3.org/2001/XMLSchema" xmlns:p="http://schemas.microsoft.com/office/2006/metadata/properties" xmlns:ns3="fcccc220-c6b9-4076-850d-f5e42563a571" xmlns:ns4="e7f151b8-51d7-4647-8ad5-935b9ffd0765" targetNamespace="http://schemas.microsoft.com/office/2006/metadata/properties" ma:root="true" ma:fieldsID="9191d78e8b3120411a092cddbe62150e" ns3:_="" ns4:_="">
    <xsd:import namespace="fcccc220-c6b9-4076-850d-f5e42563a571"/>
    <xsd:import namespace="e7f151b8-51d7-4647-8ad5-935b9ffd0765"/>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MediaServiceSystemTag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ccc220-c6b9-4076-850d-f5e42563a57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7f151b8-51d7-4647-8ad5-935b9ffd0765"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fcccc220-c6b9-4076-850d-f5e42563a571" xsi:nil="true"/>
  </documentManagement>
</p:properties>
</file>

<file path=customXml/itemProps1.xml><?xml version="1.0" encoding="utf-8"?>
<ds:datastoreItem xmlns:ds="http://schemas.openxmlformats.org/officeDocument/2006/customXml" ds:itemID="{08A80167-EF45-4C71-A575-B670828880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ccc220-c6b9-4076-850d-f5e42563a571"/>
    <ds:schemaRef ds:uri="e7f151b8-51d7-4647-8ad5-935b9ffd07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3.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4.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fcccc220-c6b9-4076-850d-f5e42563a571"/>
  </ds:schemaRefs>
</ds:datastoreItem>
</file>

<file path=docProps/app.xml><?xml version="1.0" encoding="utf-8"?>
<Properties xmlns="http://schemas.openxmlformats.org/officeDocument/2006/extended-properties" xmlns:vt="http://schemas.openxmlformats.org/officeDocument/2006/docPropsVTypes">
  <Template>m-proj-rapport.dotx</Template>
  <TotalTime>757</TotalTime>
  <Pages>18</Pages>
  <Words>2906</Words>
  <Characters>15988</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18857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Antoine Jean Fabre</dc:creator>
  <cp:keywords/>
  <cp:lastModifiedBy>Antoine Jean Fabre</cp:lastModifiedBy>
  <cp:revision>103</cp:revision>
  <cp:lastPrinted>2024-11-01T10:02:00Z</cp:lastPrinted>
  <dcterms:created xsi:type="dcterms:W3CDTF">2024-10-23T17:47:00Z</dcterms:created>
  <dcterms:modified xsi:type="dcterms:W3CDTF">2024-11-01T15:08:00Z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0x010100E8692D16FABC7649A0E0051487714BFF</vt:lpwstr>
  </property>
</Properties>
</file>