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5CC1C" w14:textId="3AD05F6A" w:rsidR="007F30AE" w:rsidRPr="000E7483" w:rsidRDefault="008A587F" w:rsidP="34996AAD">
      <w:pPr>
        <w:pStyle w:val="Titre"/>
        <w:tabs>
          <w:tab w:val="center" w:pos="4535"/>
          <w:tab w:val="left" w:pos="7812"/>
        </w:tabs>
        <w:ind w:left="2832"/>
        <w:jc w:val="left"/>
      </w:pPr>
      <w:r>
        <w:t>Shoot Me Up</w:t>
      </w:r>
    </w:p>
    <w:p w14:paraId="5FE41667" w14:textId="4129AF06" w:rsidR="000E7483" w:rsidRDefault="00893DE9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6F82F296" wp14:editId="3AD42478">
            <wp:extent cx="3571875" cy="254289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46" cy="25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4B27" w14:textId="60EEE899" w:rsidR="001D4577" w:rsidRPr="000E7483" w:rsidRDefault="001D4577" w:rsidP="000E7483">
      <w:pPr>
        <w:jc w:val="center"/>
      </w:pPr>
    </w:p>
    <w:p w14:paraId="401BF9EC" w14:textId="3BCFBEA4" w:rsidR="007F30AE" w:rsidRPr="000E7483" w:rsidRDefault="00893DE9" w:rsidP="000E7483">
      <w:pPr>
        <w:spacing w:before="2000"/>
        <w:jc w:val="center"/>
      </w:pPr>
      <w:r>
        <w:t>Antoine Fabre</w:t>
      </w:r>
      <w:r w:rsidR="007F30AE" w:rsidRPr="000E7483">
        <w:t xml:space="preserve"> – C</w:t>
      </w:r>
      <w:r>
        <w:t>ID2B</w:t>
      </w:r>
    </w:p>
    <w:p w14:paraId="0C4FBC03" w14:textId="64C10D28" w:rsidR="007F30AE" w:rsidRPr="000E7483" w:rsidRDefault="00893DE9" w:rsidP="000E7483">
      <w:pPr>
        <w:jc w:val="center"/>
      </w:pPr>
      <w:r>
        <w:t>ETML-Vennes</w:t>
      </w:r>
    </w:p>
    <w:p w14:paraId="69EC7A6E" w14:textId="77777777" w:rsidR="007F30AE" w:rsidRPr="000E7483" w:rsidRDefault="007F30AE" w:rsidP="000E7483">
      <w:pPr>
        <w:jc w:val="center"/>
      </w:pPr>
      <w:r w:rsidRPr="000E7483">
        <w:t>Durée</w:t>
      </w:r>
    </w:p>
    <w:p w14:paraId="3021C8C5" w14:textId="6D927B04" w:rsidR="007F30AE" w:rsidRPr="000E7483" w:rsidRDefault="00893DE9" w:rsidP="000E7483">
      <w:pPr>
        <w:jc w:val="center"/>
      </w:pPr>
      <w:r>
        <w:t>Mveng</w:t>
      </w:r>
      <w:r w:rsidR="6219ED98">
        <w:t xml:space="preserve"> </w:t>
      </w:r>
      <w:r>
        <w:t>-</w:t>
      </w:r>
      <w:r w:rsidR="75E1511F">
        <w:t xml:space="preserve"> </w:t>
      </w:r>
      <w:r>
        <w:t>Melly</w:t>
      </w:r>
      <w:r w:rsidR="3C3BBD79">
        <w:t xml:space="preserve"> </w:t>
      </w:r>
      <w:r>
        <w:t>-</w:t>
      </w:r>
      <w:r w:rsidR="00EE9689">
        <w:t xml:space="preserve"> </w:t>
      </w:r>
      <w:r>
        <w:t>Curchod</w:t>
      </w:r>
    </w:p>
    <w:p w14:paraId="351CA5B9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270E83D3" w14:textId="77777777"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E3F26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2DD7D8A0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4C9E3F60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6DF22A20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E470F2C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071E0D70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26F63E4E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4FC10E27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3C48C383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4E814E28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1A03F01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0B9DE77A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43C5EC31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1B02E879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99D272C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7CF4AC2E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17E61D0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787B4133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2B813D29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18141CA6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569BBC1C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2F8C53A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35728443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0548E093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57DC1FE6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32C092BF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20CA7B36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12E58795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0A8F251E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308F960A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0F7BC292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19E412B7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5DAEA862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107E9065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62762F88" w14:textId="77777777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6B0A6120" w14:textId="77777777" w:rsidR="00D160DD" w:rsidRDefault="007F30AE" w:rsidP="00A46EB5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14:paraId="083CF7F9" w14:textId="77777777" w:rsidR="008E53F9" w:rsidRPr="008E53F9" w:rsidRDefault="008E53F9" w:rsidP="008E53F9">
      <w:pPr>
        <w:pStyle w:val="Corpsdetexte"/>
      </w:pPr>
    </w:p>
    <w:p w14:paraId="2601BBF0" w14:textId="6BF6BE4B" w:rsidR="00D160DD" w:rsidRDefault="00D45DB4" w:rsidP="007352E5">
      <w:pPr>
        <w:pStyle w:val="Titre2"/>
      </w:pPr>
      <w:bookmarkStart w:id="3" w:name="_Toc532179969"/>
      <w:bookmarkStart w:id="4" w:name="_Toc165969639"/>
      <w:r>
        <w:t xml:space="preserve">Titre </w:t>
      </w:r>
    </w:p>
    <w:p w14:paraId="39AB5A85" w14:textId="77777777" w:rsidR="00CB0C5E" w:rsidRPr="00CB0C5E" w:rsidRDefault="00CB0C5E" w:rsidP="00CB0C5E">
      <w:pPr>
        <w:pStyle w:val="Retraitcorpsdetexte"/>
      </w:pPr>
    </w:p>
    <w:p w14:paraId="0AC3DC0C" w14:textId="77777777" w:rsidR="00D45DB4" w:rsidRPr="00042172" w:rsidRDefault="00D45DB4" w:rsidP="00CB0C5E">
      <w:pPr>
        <w:autoSpaceDE w:val="0"/>
        <w:autoSpaceDN w:val="0"/>
        <w:adjustRightInd w:val="0"/>
        <w:ind w:firstLine="567"/>
        <w:rPr>
          <w:rFonts w:ascii="Century Gothic" w:hAnsi="Century Gothic" w:cs="Arial"/>
          <w:b/>
          <w:i/>
          <w:noProof/>
          <w:sz w:val="28"/>
        </w:rPr>
      </w:pPr>
      <w:r>
        <w:rPr>
          <w:rFonts w:ascii="Century Gothic" w:hAnsi="Century Gothic" w:cs="Arial"/>
          <w:b/>
          <w:bCs/>
          <w:i/>
          <w:iCs/>
          <w:noProof/>
          <w:sz w:val="28"/>
          <w:szCs w:val="28"/>
        </w:rPr>
        <w:t>Shoot me up !</w:t>
      </w:r>
    </w:p>
    <w:p w14:paraId="00712629" w14:textId="77777777" w:rsidR="0015167D" w:rsidRPr="00F664DF" w:rsidRDefault="0015167D" w:rsidP="0015167D">
      <w:pPr>
        <w:pStyle w:val="Retraitcorpsdetexte"/>
      </w:pPr>
    </w:p>
    <w:p w14:paraId="0FD1B210" w14:textId="77777777" w:rsidR="00753A51" w:rsidRDefault="00902523" w:rsidP="007352E5">
      <w:pPr>
        <w:pStyle w:val="Titre2"/>
      </w:pPr>
      <w:bookmarkStart w:id="5" w:name="_Toc308526318"/>
      <w:r>
        <w:t>Description</w:t>
      </w:r>
      <w:bookmarkEnd w:id="5"/>
    </w:p>
    <w:p w14:paraId="7AA8C802" w14:textId="25C0AFCF" w:rsidR="0015167D" w:rsidRPr="0015167D" w:rsidRDefault="00893DE9" w:rsidP="0015167D">
      <w:pPr>
        <w:pStyle w:val="Retraitcorpsdetexte"/>
      </w:pPr>
      <w:r>
        <w:t xml:space="preserve">Ce projet a pour but de mettre en pratique les connaissances acquises dans les cours de programmation orienté objet, bases de données et expérience utilisateur. </w:t>
      </w:r>
    </w:p>
    <w:p w14:paraId="07C6CF5A" w14:textId="77777777" w:rsidR="0015167D" w:rsidRPr="00F664DF" w:rsidRDefault="0015167D" w:rsidP="0015167D">
      <w:pPr>
        <w:pStyle w:val="Retraitcorpsdetexte"/>
      </w:pPr>
    </w:p>
    <w:p w14:paraId="710D66D7" w14:textId="77777777" w:rsidR="00753A51" w:rsidRDefault="00902523" w:rsidP="007352E5">
      <w:pPr>
        <w:pStyle w:val="Titre2"/>
      </w:pPr>
      <w:bookmarkStart w:id="6" w:name="_Toc308526319"/>
      <w:r>
        <w:t>Matériel et logiciels à disposition</w:t>
      </w:r>
      <w:bookmarkEnd w:id="6"/>
    </w:p>
    <w:p w14:paraId="2A2F3A52" w14:textId="375B8BFF" w:rsidR="0015167D" w:rsidRDefault="00893DE9" w:rsidP="0015167D">
      <w:pPr>
        <w:pStyle w:val="Retraitcorpsdetexte"/>
      </w:pPr>
      <w:r>
        <w:t>Un ordinateur avec Windows 10,</w:t>
      </w:r>
    </w:p>
    <w:p w14:paraId="504C26DB" w14:textId="4DF498C0" w:rsidR="00893DE9" w:rsidRDefault="00893DE9" w:rsidP="0015167D">
      <w:pPr>
        <w:pStyle w:val="Retraitcorpsdetexte"/>
      </w:pPr>
      <w:r>
        <w:t>Figma,</w:t>
      </w:r>
      <w:r w:rsidR="007352E5">
        <w:t xml:space="preserve"> </w:t>
      </w:r>
    </w:p>
    <w:p w14:paraId="18AA5043" w14:textId="1D66F912" w:rsidR="00893DE9" w:rsidRDefault="00893DE9" w:rsidP="00893DE9">
      <w:pPr>
        <w:pStyle w:val="Retraitcorpsdetexte"/>
      </w:pPr>
      <w:r>
        <w:t xml:space="preserve">Looping et </w:t>
      </w:r>
    </w:p>
    <w:p w14:paraId="203DA32A" w14:textId="43979A8E" w:rsidR="00893DE9" w:rsidRPr="0015167D" w:rsidRDefault="00893DE9" w:rsidP="00893DE9">
      <w:pPr>
        <w:pStyle w:val="Retraitcorpsdetexte"/>
      </w:pPr>
      <w:r>
        <w:t>Visual studio 2022</w:t>
      </w:r>
    </w:p>
    <w:p w14:paraId="6FCCC543" w14:textId="77777777" w:rsidR="00F664DF" w:rsidRPr="00F664DF" w:rsidRDefault="00F664DF" w:rsidP="00F664DF">
      <w:pPr>
        <w:pStyle w:val="Retraitcorpsdetexte"/>
      </w:pPr>
    </w:p>
    <w:p w14:paraId="1DB89CBE" w14:textId="77777777" w:rsidR="00753A51" w:rsidRDefault="00753A51" w:rsidP="007352E5">
      <w:pPr>
        <w:pStyle w:val="Titre2"/>
      </w:pPr>
      <w:bookmarkStart w:id="7" w:name="_Toc308526320"/>
      <w:r>
        <w:t>P</w:t>
      </w:r>
      <w:r w:rsidR="00902523">
        <w:t>rérequis</w:t>
      </w:r>
      <w:bookmarkEnd w:id="7"/>
    </w:p>
    <w:p w14:paraId="4E61F32C" w14:textId="354ECE80" w:rsidR="0015167D" w:rsidRPr="0015167D" w:rsidRDefault="00893DE9" w:rsidP="0015167D">
      <w:pPr>
        <w:pStyle w:val="Retraitcorpsdetexte"/>
      </w:pPr>
      <w:r>
        <w:t>Pour réaliser ce projet correctement il faut avoir les connaissances du cours I322, I106 et I320.</w:t>
      </w:r>
    </w:p>
    <w:p w14:paraId="1EBACA22" w14:textId="77777777" w:rsidR="0015167D" w:rsidRDefault="0015167D" w:rsidP="0015167D">
      <w:pPr>
        <w:pStyle w:val="Informations"/>
      </w:pPr>
      <w:r>
        <w:t>A compléter</w:t>
      </w:r>
      <w:r w:rsidR="00542CE3">
        <w:t xml:space="preserve"> par une description des compétences, des connaissances et de la formation minimum pour être à même de réaliser le projet</w:t>
      </w:r>
      <w:r>
        <w:t xml:space="preserve"> … </w:t>
      </w:r>
    </w:p>
    <w:p w14:paraId="7EE94A72" w14:textId="77777777" w:rsidR="0015167D" w:rsidRPr="00F664DF" w:rsidRDefault="0015167D" w:rsidP="0015167D">
      <w:pPr>
        <w:pStyle w:val="Retraitcorpsdetexte"/>
      </w:pPr>
    </w:p>
    <w:p w14:paraId="56D9FE49" w14:textId="77777777" w:rsidR="00753A51" w:rsidRDefault="00902523" w:rsidP="007352E5">
      <w:pPr>
        <w:pStyle w:val="Titre2"/>
      </w:pPr>
      <w:bookmarkStart w:id="8" w:name="_Toc308526321"/>
      <w:r>
        <w:t>Cahier des charges</w:t>
      </w:r>
      <w:bookmarkEnd w:id="8"/>
    </w:p>
    <w:p w14:paraId="0AB9F5AE" w14:textId="77777777" w:rsidR="00893DE9" w:rsidRPr="00042172" w:rsidRDefault="00893DE9" w:rsidP="00893DE9">
      <w:pPr>
        <w:pStyle w:val="Titre3"/>
        <w:rPr>
          <w:rStyle w:val="Titre2Car"/>
          <w:rFonts w:ascii="Century Gothic" w:hAnsi="Century Gothic"/>
          <w:b w:val="0"/>
        </w:rPr>
      </w:pPr>
      <w:r w:rsidRPr="00042172">
        <w:rPr>
          <w:rStyle w:val="Titre2Car"/>
          <w:rFonts w:ascii="Century Gothic" w:hAnsi="Century Gothic"/>
          <w:b w:val="0"/>
        </w:rPr>
        <w:t>Gestion de projet</w:t>
      </w:r>
    </w:p>
    <w:p w14:paraId="1B12BA94" w14:textId="77777777" w:rsidR="00893DE9" w:rsidRDefault="00893DE9" w:rsidP="00E619F5">
      <w:pPr>
        <w:pStyle w:val="Corpsdetexte"/>
        <w:numPr>
          <w:ilvl w:val="0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La planification est à faire selon les instructions spécifiques de votre chef de projet.</w:t>
      </w:r>
    </w:p>
    <w:p w14:paraId="388C733E" w14:textId="77777777" w:rsidR="00893DE9" w:rsidRPr="007D2DC1" w:rsidRDefault="00893DE9" w:rsidP="00E619F5">
      <w:pPr>
        <w:pStyle w:val="Corpsdetexte"/>
        <w:numPr>
          <w:ilvl w:val="0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Un journal de travail devra être rendu. L’outil que vous utilisez est libre, mais les c</w:t>
      </w:r>
      <w:r w:rsidRPr="007D2DC1">
        <w:rPr>
          <w:rFonts w:ascii="Century Gothic" w:hAnsi="Century Gothic" w:cs="Arial"/>
          <w:noProof/>
        </w:rPr>
        <w:t xml:space="preserve">aractéristiques </w:t>
      </w:r>
      <w:r>
        <w:rPr>
          <w:rFonts w:ascii="Century Gothic" w:hAnsi="Century Gothic" w:cs="Arial"/>
          <w:noProof/>
        </w:rPr>
        <w:t>suivantes doivent être</w:t>
      </w:r>
      <w:r w:rsidRPr="007D2DC1">
        <w:rPr>
          <w:rFonts w:ascii="Century Gothic" w:hAnsi="Century Gothic" w:cs="Arial"/>
          <w:noProof/>
        </w:rPr>
        <w:t xml:space="preserve"> respect</w:t>
      </w:r>
      <w:r>
        <w:rPr>
          <w:rFonts w:ascii="Century Gothic" w:hAnsi="Century Gothic" w:cs="Arial"/>
          <w:noProof/>
        </w:rPr>
        <w:t>ées</w:t>
      </w:r>
      <w:r w:rsidRPr="007D2DC1">
        <w:rPr>
          <w:rFonts w:ascii="Century Gothic" w:hAnsi="Century Gothic" w:cs="Arial"/>
          <w:noProof/>
        </w:rPr>
        <w:t xml:space="preserve"> : </w:t>
      </w:r>
    </w:p>
    <w:p w14:paraId="7F2DE331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La structure et la présentation sont claires et soignées. </w:t>
      </w:r>
    </w:p>
    <w:p w14:paraId="1E71CE8E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Les sources, les fichiers, les répertoires, les commits, et autres sources d'informations concernées par le journal sont référencés. </w:t>
      </w:r>
    </w:p>
    <w:p w14:paraId="0F0DEBE4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>L'état et les durées des t</w:t>
      </w:r>
      <w:r>
        <w:rPr>
          <w:rFonts w:ascii="Century Gothic" w:hAnsi="Century Gothic" w:cs="Arial"/>
          <w:noProof/>
        </w:rPr>
        <w:t>â</w:t>
      </w:r>
      <w:r w:rsidRPr="007D2DC1">
        <w:rPr>
          <w:rFonts w:ascii="Century Gothic" w:hAnsi="Century Gothic" w:cs="Arial"/>
          <w:noProof/>
        </w:rPr>
        <w:t xml:space="preserve">ches mentionnées sont précisés. </w:t>
      </w:r>
    </w:p>
    <w:p w14:paraId="241F3630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Toutes les activités planifiées, les aides extérieures, ainsi que les imprévus et les heures supplémentaires y sont mentionnés. </w:t>
      </w:r>
    </w:p>
    <w:p w14:paraId="5C6E974B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Les succès et les échecs sont mentionnés. </w:t>
      </w:r>
    </w:p>
    <w:p w14:paraId="19AEF981" w14:textId="77777777" w:rsidR="00893DE9" w:rsidRPr="0005630A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Le travail journalier et son appréciation critique, ainsi que les réflexions y figurent. </w:t>
      </w:r>
    </w:p>
    <w:p w14:paraId="68A69ADC" w14:textId="77777777" w:rsidR="00893DE9" w:rsidRPr="00042172" w:rsidRDefault="00893DE9" w:rsidP="00A46EB5">
      <w:pPr>
        <w:pStyle w:val="Titre3"/>
        <w:rPr>
          <w:rStyle w:val="Titre2Car"/>
          <w:rFonts w:ascii="Century Gothic" w:hAnsi="Century Gothic"/>
          <w:b w:val="0"/>
        </w:rPr>
      </w:pPr>
      <w:r w:rsidRPr="00042172">
        <w:rPr>
          <w:rStyle w:val="Titre2Car"/>
          <w:rFonts w:ascii="Century Gothic" w:hAnsi="Century Gothic"/>
          <w:b w:val="0"/>
        </w:rPr>
        <w:t>Qualité</w:t>
      </w:r>
    </w:p>
    <w:p w14:paraId="5A8FD152" w14:textId="77777777" w:rsidR="00893DE9" w:rsidRPr="00042172" w:rsidRDefault="00893DE9" w:rsidP="00E619F5">
      <w:pPr>
        <w:pStyle w:val="Corpsdetexte"/>
        <w:numPr>
          <w:ilvl w:val="0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Réaliser un programme informatique de qualité</w:t>
      </w:r>
    </w:p>
    <w:p w14:paraId="5A5E2A1A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Organisé (namespace, classes, commit log,…)</w:t>
      </w:r>
    </w:p>
    <w:p w14:paraId="69821630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Compacté (pas de copié/collé,…)</w:t>
      </w:r>
    </w:p>
    <w:p w14:paraId="3E9A1B1C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lastRenderedPageBreak/>
        <w:t>Optimisé (utilisation de structures adaptées)</w:t>
      </w:r>
    </w:p>
    <w:p w14:paraId="390EDBB0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Testé</w:t>
      </w:r>
      <w:r>
        <w:rPr>
          <w:rFonts w:ascii="Century Gothic" w:hAnsi="Century Gothic" w:cs="Arial"/>
          <w:noProof/>
        </w:rPr>
        <w:t xml:space="preserve"> (tests unitaires)</w:t>
      </w:r>
    </w:p>
    <w:p w14:paraId="0A0EB29A" w14:textId="77777777" w:rsidR="00893DE9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Commenté</w:t>
      </w:r>
    </w:p>
    <w:p w14:paraId="70E6723E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Complet (code, script DB, maquettes PDF, éxécutable, …)</w:t>
      </w:r>
    </w:p>
    <w:p w14:paraId="53B9AC7C" w14:textId="77777777" w:rsidR="00893DE9" w:rsidRPr="00042172" w:rsidRDefault="00893DE9" w:rsidP="00E619F5">
      <w:pPr>
        <w:pStyle w:val="Corpsdetexte"/>
        <w:numPr>
          <w:ilvl w:val="0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Prouver que vous êtes digne de confiance lorsqu’on vous confie un projet</w:t>
      </w:r>
    </w:p>
    <w:p w14:paraId="151AE38C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Journal de travail à jour</w:t>
      </w:r>
    </w:p>
    <w:p w14:paraId="439824D0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Pro-activité</w:t>
      </w:r>
    </w:p>
    <w:p w14:paraId="3EC906D2" w14:textId="77777777" w:rsidR="00893DE9" w:rsidRPr="00042172" w:rsidRDefault="00893DE9" w:rsidP="00E619F5">
      <w:pPr>
        <w:pStyle w:val="Corpsdetexte"/>
        <w:numPr>
          <w:ilvl w:val="2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b/>
          <w:noProof/>
        </w:rPr>
        <w:t>Poser des questions</w:t>
      </w:r>
      <w:r w:rsidRPr="00042172">
        <w:rPr>
          <w:rFonts w:ascii="Century Gothic" w:hAnsi="Century Gothic" w:cs="Arial"/>
          <w:noProof/>
        </w:rPr>
        <w:t xml:space="preserve"> au client</w:t>
      </w:r>
    </w:p>
    <w:p w14:paraId="4117762A" w14:textId="77777777" w:rsidR="00893DE9" w:rsidRPr="00042172" w:rsidRDefault="00893DE9" w:rsidP="00E619F5">
      <w:pPr>
        <w:pStyle w:val="Corpsdetexte"/>
        <w:numPr>
          <w:ilvl w:val="2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Faire des démonstrations</w:t>
      </w:r>
    </w:p>
    <w:p w14:paraId="3C1CF4DC" w14:textId="77777777" w:rsidR="00893DE9" w:rsidRPr="00042172" w:rsidRDefault="00893DE9" w:rsidP="00E619F5">
      <w:pPr>
        <w:pStyle w:val="Corpsdetexte"/>
        <w:numPr>
          <w:ilvl w:val="2"/>
          <w:numId w:val="26"/>
        </w:numPr>
        <w:tabs>
          <w:tab w:val="clear" w:pos="4395"/>
        </w:tabs>
        <w:rPr>
          <w:rStyle w:val="Titre2Car"/>
          <w:rFonts w:ascii="Century Gothic" w:hAnsi="Century Gothic"/>
          <w:b w:val="0"/>
          <w:noProof/>
          <w:sz w:val="22"/>
        </w:rPr>
      </w:pPr>
      <w:r w:rsidRPr="00042172">
        <w:rPr>
          <w:rFonts w:ascii="Century Gothic" w:hAnsi="Century Gothic" w:cs="Arial"/>
          <w:noProof/>
        </w:rPr>
        <w:t>Utiliser un système de versioning de code (GIT)</w:t>
      </w:r>
    </w:p>
    <w:p w14:paraId="3DEA8054" w14:textId="5CFF9BC3" w:rsidR="00893DE9" w:rsidRDefault="00893DE9" w:rsidP="00893DE9">
      <w:pPr>
        <w:rPr>
          <w:rStyle w:val="Titre2Car"/>
          <w:rFonts w:ascii="Century Gothic" w:hAnsi="Century Gothic"/>
        </w:rPr>
      </w:pPr>
    </w:p>
    <w:p w14:paraId="6849D946" w14:textId="77777777" w:rsidR="00893DE9" w:rsidRPr="00042172" w:rsidRDefault="00893DE9" w:rsidP="00A46EB5">
      <w:pPr>
        <w:pStyle w:val="Titre3"/>
        <w:rPr>
          <w:rStyle w:val="Titre2Car"/>
          <w:rFonts w:ascii="Century Gothic" w:hAnsi="Century Gothic"/>
          <w:b w:val="0"/>
        </w:rPr>
      </w:pPr>
      <w:r w:rsidRPr="00042172">
        <w:rPr>
          <w:rStyle w:val="Titre2Car"/>
          <w:rFonts w:ascii="Century Gothic" w:hAnsi="Century Gothic"/>
          <w:b w:val="0"/>
        </w:rPr>
        <w:t>Fonctionnalités requises (du point de vue client)</w:t>
      </w:r>
    </w:p>
    <w:p w14:paraId="74214C8F" w14:textId="0E33B236" w:rsidR="00893DE9" w:rsidRPr="009937FB" w:rsidRDefault="00A46EB5" w:rsidP="00E619F5">
      <w:pPr>
        <w:pStyle w:val="Titre3"/>
        <w:numPr>
          <w:ilvl w:val="3"/>
          <w:numId w:val="10"/>
        </w:numPr>
        <w:rPr>
          <w:lang w:val="en-US"/>
        </w:rPr>
      </w:pPr>
      <w:r w:rsidRPr="009937FB">
        <w:rPr>
          <w:lang w:val="en-US"/>
        </w:rPr>
        <w:t>Replica</w:t>
      </w:r>
      <w:r w:rsidR="00893DE9" w:rsidRPr="009937FB">
        <w:rPr>
          <w:lang w:val="en-US"/>
        </w:rPr>
        <w:t xml:space="preserve"> d’un « shoot’em up 2D », comme Space Invader</w:t>
      </w:r>
    </w:p>
    <w:p w14:paraId="3C830D00" w14:textId="77777777" w:rsidR="00893DE9" w:rsidRDefault="00893DE9" w:rsidP="00E619F5">
      <w:pPr>
        <w:pStyle w:val="Corpsdetexte"/>
        <w:numPr>
          <w:ilvl w:val="1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Maquettes</w:t>
      </w:r>
    </w:p>
    <w:p w14:paraId="0A968701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Menu principal</w:t>
      </w:r>
    </w:p>
    <w:p w14:paraId="4BC5E836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Ecran de jeu (niveau)</w:t>
      </w:r>
    </w:p>
    <w:p w14:paraId="026A37F6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Éditeur de niveau (voir détails ci-dessous)</w:t>
      </w:r>
    </w:p>
    <w:p w14:paraId="3FF191C3" w14:textId="77777777" w:rsidR="00893DE9" w:rsidRPr="008779E8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High scores</w:t>
      </w:r>
    </w:p>
    <w:p w14:paraId="3171C4ED" w14:textId="77777777" w:rsidR="00893DE9" w:rsidRDefault="00893DE9" w:rsidP="00E619F5">
      <w:pPr>
        <w:pStyle w:val="Corpsdetexte"/>
        <w:numPr>
          <w:ilvl w:val="1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Contraintes de réalisation</w:t>
      </w:r>
    </w:p>
    <w:p w14:paraId="749C95D4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 concept de niveaux décrivant</w:t>
      </w:r>
    </w:p>
    <w:p w14:paraId="362CEF23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 numéro du niveau (Level 1, Level 2, …)</w:t>
      </w:r>
    </w:p>
    <w:p w14:paraId="74DED4C6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 joueur</w:t>
      </w:r>
    </w:p>
    <w:p w14:paraId="23959F93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Déplacements</w:t>
      </w:r>
    </w:p>
    <w:p w14:paraId="3E1796C1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Nombre de vies</w:t>
      </w:r>
    </w:p>
    <w:p w14:paraId="29FF477A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Capacités de tir : direction, rafale, cooldown, décompte munitions, recharge, …</w:t>
      </w:r>
    </w:p>
    <w:p w14:paraId="4165D33C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 sprite</w:t>
      </w:r>
    </w:p>
    <w:p w14:paraId="7A657C4F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Les ennemis du niveau avec (pour chaque type)</w:t>
      </w:r>
    </w:p>
    <w:p w14:paraId="225EE8E6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Nombre de vies</w:t>
      </w:r>
    </w:p>
    <w:p w14:paraId="2E197F52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Minutage d’apparition</w:t>
      </w:r>
    </w:p>
    <w:p w14:paraId="2336365F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Tir (oui / non)</w:t>
      </w:r>
    </w:p>
    <w:p w14:paraId="71D09C39" w14:textId="77777777" w:rsidR="00893DE9" w:rsidRPr="00490272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 sprite</w:t>
      </w:r>
    </w:p>
    <w:p w14:paraId="6B061C02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Les obstacles avec (pour chaque type)</w:t>
      </w:r>
    </w:p>
    <w:p w14:paraId="646D68BE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Une taille</w:t>
      </w:r>
    </w:p>
    <w:p w14:paraId="54583024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Une position X,Y</w:t>
      </w:r>
    </w:p>
    <w:p w14:paraId="563BBD3A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 sprite</w:t>
      </w:r>
    </w:p>
    <w:p w14:paraId="4CD74657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 comportement en cas de dégâts (tir, collision)</w:t>
      </w:r>
    </w:p>
    <w:p w14:paraId="79B26380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Structure et données des niveaux décrits et stockés dans une base de données relationnelle</w:t>
      </w:r>
    </w:p>
    <w:p w14:paraId="4BA014EB" w14:textId="77777777" w:rsidR="00893DE9" w:rsidRDefault="00893DE9" w:rsidP="00E619F5">
      <w:pPr>
        <w:pStyle w:val="Corpsdetexte"/>
        <w:numPr>
          <w:ilvl w:val="1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Fonctionnalités</w:t>
      </w:r>
    </w:p>
    <w:p w14:paraId="574F591B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Au moins 2 niveaux implémentés avec</w:t>
      </w:r>
    </w:p>
    <w:p w14:paraId="1A1A4391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Joueur</w:t>
      </w:r>
    </w:p>
    <w:p w14:paraId="7C9ED495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Ennemis</w:t>
      </w:r>
    </w:p>
    <w:p w14:paraId="744E6032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Obstacles</w:t>
      </w:r>
    </w:p>
    <w:p w14:paraId="7DCD58F8" w14:textId="79D475EB" w:rsidR="00893DE9" w:rsidRPr="00435C68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Gestion des highscores (en base de données)</w:t>
      </w:r>
    </w:p>
    <w:p w14:paraId="49DB1735" w14:textId="77777777" w:rsidR="00893DE9" w:rsidRPr="003D0127" w:rsidRDefault="00893DE9" w:rsidP="00E619F5">
      <w:pPr>
        <w:pStyle w:val="Titre3"/>
        <w:numPr>
          <w:ilvl w:val="3"/>
          <w:numId w:val="10"/>
        </w:numPr>
      </w:pPr>
      <w:r w:rsidRPr="2942286A">
        <w:t>Spécificités UX</w:t>
      </w:r>
    </w:p>
    <w:p w14:paraId="7516227E" w14:textId="77777777" w:rsidR="00893DE9" w:rsidRDefault="00893DE9" w:rsidP="00893DE9">
      <w:pPr>
        <w:pStyle w:val="paragraphe3"/>
        <w:spacing w:line="259" w:lineRule="auto"/>
        <w:ind w:left="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La documentation contenue dans livraison finale du projet (Github) comprend</w:t>
      </w:r>
      <w:r w:rsidRPr="2942286A">
        <w:rPr>
          <w:rFonts w:ascii="Century Gothic" w:eastAsia="Century Gothic" w:hAnsi="Century Gothic" w:cs="Century Gothic"/>
        </w:rPr>
        <w:t xml:space="preserve"> :</w:t>
      </w:r>
    </w:p>
    <w:p w14:paraId="6D363E99" w14:textId="77777777" w:rsidR="00893DE9" w:rsidRDefault="00893DE9" w:rsidP="00893DE9">
      <w:pPr>
        <w:pStyle w:val="paragraphe3"/>
        <w:spacing w:line="259" w:lineRule="auto"/>
        <w:ind w:left="0"/>
        <w:rPr>
          <w:rFonts w:ascii="Century Gothic" w:eastAsia="Century Gothic" w:hAnsi="Century Gothic" w:cs="Century Gothic"/>
        </w:rPr>
      </w:pPr>
    </w:p>
    <w:p w14:paraId="550C531D" w14:textId="77777777" w:rsidR="00893DE9" w:rsidRDefault="00893DE9" w:rsidP="00E619F5">
      <w:pPr>
        <w:pStyle w:val="Corpsdetexte"/>
        <w:numPr>
          <w:ilvl w:val="0"/>
          <w:numId w:val="23"/>
        </w:numPr>
        <w:tabs>
          <w:tab w:val="clear" w:pos="4395"/>
        </w:tabs>
        <w:jc w:val="left"/>
      </w:pPr>
      <w:r w:rsidRPr="2942286A">
        <w:rPr>
          <w:rFonts w:ascii="Century Gothic" w:eastAsia="Century Gothic" w:hAnsi="Century Gothic" w:cs="Century Gothic"/>
        </w:rPr>
        <w:t xml:space="preserve">Un chapitre d’analyse </w:t>
      </w:r>
      <w:r>
        <w:rPr>
          <w:rFonts w:ascii="Century Gothic" w:eastAsia="Century Gothic" w:hAnsi="Century Gothic" w:cs="Century Gothic"/>
        </w:rPr>
        <w:t>de l’UX</w:t>
      </w:r>
      <w:r w:rsidRPr="2942286A">
        <w:rPr>
          <w:rFonts w:ascii="Century Gothic" w:eastAsia="Century Gothic" w:hAnsi="Century Gothic" w:cs="Century Gothic"/>
        </w:rPr>
        <w:t xml:space="preserve">: </w:t>
      </w:r>
    </w:p>
    <w:p w14:paraId="54DD7027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</w:pPr>
      <w:r w:rsidRPr="2942286A">
        <w:rPr>
          <w:rFonts w:ascii="Century Gothic" w:eastAsia="Century Gothic" w:hAnsi="Century Gothic" w:cs="Century Gothic"/>
        </w:rPr>
        <w:t xml:space="preserve">Conception centrée utilisateur </w:t>
      </w:r>
    </w:p>
    <w:p w14:paraId="4E24623B" w14:textId="77777777" w:rsidR="00893DE9" w:rsidRDefault="00893DE9" w:rsidP="00E619F5">
      <w:pPr>
        <w:pStyle w:val="Corpsdetexte"/>
        <w:numPr>
          <w:ilvl w:val="2"/>
          <w:numId w:val="23"/>
        </w:numPr>
        <w:tabs>
          <w:tab w:val="clear" w:pos="4395"/>
        </w:tabs>
        <w:jc w:val="left"/>
      </w:pPr>
      <w:r w:rsidRPr="2942286A">
        <w:rPr>
          <w:rFonts w:ascii="Century Gothic" w:eastAsia="Century Gothic" w:hAnsi="Century Gothic" w:cs="Century Gothic"/>
        </w:rPr>
        <w:t>Création de deux profils de joueurs sous forme de “Personas”</w:t>
      </w:r>
    </w:p>
    <w:p w14:paraId="64D95802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</w:pPr>
      <w:r w:rsidRPr="2942286A">
        <w:rPr>
          <w:rFonts w:ascii="Century Gothic" w:eastAsia="Century Gothic" w:hAnsi="Century Gothic" w:cs="Century Gothic"/>
        </w:rPr>
        <w:t xml:space="preserve">Choix de la palette graphique </w:t>
      </w:r>
    </w:p>
    <w:p w14:paraId="0112381F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2942286A">
        <w:rPr>
          <w:rFonts w:ascii="Century Gothic" w:eastAsia="Century Gothic" w:hAnsi="Century Gothic" w:cs="Century Gothic"/>
        </w:rPr>
        <w:t>Eco-conception</w:t>
      </w:r>
    </w:p>
    <w:p w14:paraId="32FFA640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2942286A">
        <w:rPr>
          <w:rFonts w:ascii="Century Gothic" w:eastAsia="Century Gothic" w:hAnsi="Century Gothic" w:cs="Century Gothic"/>
        </w:rPr>
        <w:t>Accessibilité</w:t>
      </w:r>
    </w:p>
    <w:p w14:paraId="1499A671" w14:textId="77777777" w:rsidR="00893DE9" w:rsidRDefault="00893DE9" w:rsidP="00E619F5">
      <w:pPr>
        <w:pStyle w:val="Corpsdetexte"/>
        <w:numPr>
          <w:ilvl w:val="0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1473914C">
        <w:rPr>
          <w:rFonts w:ascii="Century Gothic" w:eastAsia="Century Gothic" w:hAnsi="Century Gothic" w:cs="Century Gothic"/>
        </w:rPr>
        <w:t>Un chapitre de conception</w:t>
      </w:r>
    </w:p>
    <w:p w14:paraId="6592FD13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  <w:color w:val="000000" w:themeColor="text1"/>
        </w:rPr>
      </w:pPr>
      <w:r w:rsidRPr="43F7DB22">
        <w:rPr>
          <w:rFonts w:ascii="Century Gothic" w:eastAsia="Century Gothic" w:hAnsi="Century Gothic" w:cs="Century Gothic"/>
          <w:color w:val="000000" w:themeColor="text1"/>
        </w:rPr>
        <w:t>Définition de tous les écrans - maquettes base-fidélité / low-fidelity wireframes</w:t>
      </w:r>
    </w:p>
    <w:p w14:paraId="5303B70D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  <w:color w:val="000000" w:themeColor="text1"/>
        </w:rPr>
      </w:pPr>
      <w:r w:rsidRPr="43F7DB22">
        <w:rPr>
          <w:rFonts w:ascii="Century Gothic" w:hAnsi="Century Gothic"/>
        </w:rPr>
        <w:t>Ecran “Éditeur de niveau”</w:t>
      </w:r>
      <w:r w:rsidRPr="43F7DB22">
        <w:rPr>
          <w:rFonts w:ascii="Century Gothic" w:eastAsia="Century Gothic" w:hAnsi="Century Gothic" w:cs="Century Gothic"/>
          <w:color w:val="000000" w:themeColor="text1"/>
        </w:rPr>
        <w:t xml:space="preserve"> - maquette haute-fidélité / high-fidelity wireframe</w:t>
      </w:r>
    </w:p>
    <w:p w14:paraId="50925A85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2942286A">
        <w:rPr>
          <w:rFonts w:ascii="Century Gothic" w:eastAsia="Century Gothic" w:hAnsi="Century Gothic" w:cs="Century Gothic"/>
        </w:rPr>
        <w:t>Choix effectués</w:t>
      </w:r>
    </w:p>
    <w:p w14:paraId="19A77044" w14:textId="77777777" w:rsidR="00893DE9" w:rsidRDefault="00893DE9" w:rsidP="00E619F5">
      <w:pPr>
        <w:pStyle w:val="Corpsdetexte"/>
        <w:numPr>
          <w:ilvl w:val="0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2942286A">
        <w:rPr>
          <w:rFonts w:ascii="Century Gothic" w:eastAsia="Century Gothic" w:hAnsi="Century Gothic" w:cs="Century Gothic"/>
        </w:rPr>
        <w:t>Un chapitre d’évaluation</w:t>
      </w:r>
    </w:p>
    <w:p w14:paraId="478AB346" w14:textId="77777777" w:rsidR="00893DE9" w:rsidRPr="00086CE3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  <w:lang w:val="en-US"/>
        </w:rPr>
      </w:pPr>
      <w:r w:rsidRPr="00086CE3">
        <w:rPr>
          <w:rFonts w:ascii="Century Gothic" w:eastAsia="Century Gothic" w:hAnsi="Century Gothic" w:cs="Century Gothic"/>
          <w:lang w:val="en-US"/>
        </w:rPr>
        <w:t>Tests (A/B tests, test d’utilisabilité)</w:t>
      </w:r>
    </w:p>
    <w:p w14:paraId="2F0C64B7" w14:textId="77777777" w:rsidR="00893DE9" w:rsidRPr="00086CE3" w:rsidRDefault="00893DE9" w:rsidP="00893DE9">
      <w:pPr>
        <w:pStyle w:val="paragraphe3"/>
        <w:rPr>
          <w:rFonts w:ascii="Century Gothic" w:hAnsi="Century Gothic"/>
          <w:lang w:val="en-US"/>
        </w:rPr>
      </w:pPr>
    </w:p>
    <w:p w14:paraId="0980839F" w14:textId="77777777" w:rsidR="00893DE9" w:rsidRPr="00042172" w:rsidRDefault="00893DE9" w:rsidP="00E619F5">
      <w:pPr>
        <w:pStyle w:val="Titre3"/>
        <w:numPr>
          <w:ilvl w:val="3"/>
          <w:numId w:val="10"/>
        </w:numPr>
      </w:pPr>
      <w:r w:rsidRPr="2942286A">
        <w:t>Spécificités POO</w:t>
      </w:r>
    </w:p>
    <w:p w14:paraId="224614A6" w14:textId="77777777" w:rsidR="00893DE9" w:rsidRDefault="00893DE9" w:rsidP="00893DE9">
      <w:pPr>
        <w:pStyle w:val="paragraphe3"/>
        <w:spacing w:line="259" w:lineRule="auto"/>
        <w:ind w:left="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La livraison finale du projet (Github) comprend</w:t>
      </w:r>
      <w:r w:rsidRPr="2942286A">
        <w:rPr>
          <w:rFonts w:ascii="Century Gothic" w:eastAsia="Century Gothic" w:hAnsi="Century Gothic" w:cs="Century Gothic"/>
        </w:rPr>
        <w:t xml:space="preserve"> :</w:t>
      </w:r>
    </w:p>
    <w:p w14:paraId="7592EC62" w14:textId="77777777" w:rsidR="00893DE9" w:rsidRDefault="00893DE9" w:rsidP="00E619F5">
      <w:pPr>
        <w:pStyle w:val="Corpsdetexte"/>
        <w:numPr>
          <w:ilvl w:val="0"/>
          <w:numId w:val="27"/>
        </w:numPr>
        <w:tabs>
          <w:tab w:val="clear" w:pos="4395"/>
        </w:tabs>
        <w:ind w:left="890"/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Le code</w:t>
      </w:r>
    </w:p>
    <w:p w14:paraId="208361C4" w14:textId="77777777" w:rsidR="00893DE9" w:rsidRPr="00A9401C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00A9401C">
        <w:rPr>
          <w:rFonts w:ascii="Century Gothic" w:eastAsia="Century Gothic" w:hAnsi="Century Gothic" w:cs="Century Gothic"/>
        </w:rPr>
        <w:t>Programmation orientée objet</w:t>
      </w:r>
    </w:p>
    <w:p w14:paraId="6B4A60E9" w14:textId="77777777" w:rsidR="00893DE9" w:rsidRPr="00A9401C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00A9401C">
        <w:rPr>
          <w:rFonts w:ascii="Century Gothic" w:eastAsia="Century Gothic" w:hAnsi="Century Gothic" w:cs="Century Gothic"/>
        </w:rPr>
        <w:t>Tests unitaires</w:t>
      </w:r>
    </w:p>
    <w:p w14:paraId="1F74BA24" w14:textId="77777777" w:rsidR="00893DE9" w:rsidRPr="00042172" w:rsidRDefault="00893DE9" w:rsidP="00E619F5">
      <w:pPr>
        <w:pStyle w:val="Corpsdetexte"/>
        <w:numPr>
          <w:ilvl w:val="0"/>
          <w:numId w:val="27"/>
        </w:numPr>
        <w:tabs>
          <w:tab w:val="clear" w:pos="4395"/>
        </w:tabs>
        <w:ind w:left="890"/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Documentation</w:t>
      </w:r>
      <w:r>
        <w:rPr>
          <w:rFonts w:ascii="Century Gothic" w:hAnsi="Century Gothic" w:cs="Arial"/>
          <w:noProof/>
        </w:rPr>
        <w:t xml:space="preserve"> (chapitres du rapport)</w:t>
      </w:r>
    </w:p>
    <w:p w14:paraId="5C15B558" w14:textId="77777777" w:rsidR="00893DE9" w:rsidRDefault="00893DE9" w:rsidP="00E619F5">
      <w:pPr>
        <w:pStyle w:val="Corpsdetexte"/>
        <w:numPr>
          <w:ilvl w:val="1"/>
          <w:numId w:val="27"/>
        </w:numPr>
        <w:tabs>
          <w:tab w:val="clear" w:pos="4395"/>
        </w:tabs>
        <w:ind w:left="1610"/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Une analyse fonctionnelle centrée utilisateur sous forme de User Stories</w:t>
      </w:r>
    </w:p>
    <w:p w14:paraId="47DAC8A2" w14:textId="77777777" w:rsidR="00893DE9" w:rsidRPr="00042172" w:rsidRDefault="00893DE9" w:rsidP="00E619F5">
      <w:pPr>
        <w:pStyle w:val="Corpsdetexte"/>
        <w:numPr>
          <w:ilvl w:val="1"/>
          <w:numId w:val="27"/>
        </w:numPr>
        <w:tabs>
          <w:tab w:val="clear" w:pos="4395"/>
        </w:tabs>
        <w:ind w:left="1610"/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Automatique du code</w:t>
      </w:r>
      <w:r>
        <w:rPr>
          <w:rFonts w:ascii="Century Gothic" w:hAnsi="Century Gothic" w:cs="Arial"/>
          <w:noProof/>
        </w:rPr>
        <w:t xml:space="preserve"> (manuel de référence)</w:t>
      </w:r>
    </w:p>
    <w:p w14:paraId="2F4FDC9F" w14:textId="77777777" w:rsidR="00893DE9" w:rsidRDefault="00893DE9" w:rsidP="00E619F5">
      <w:pPr>
        <w:pStyle w:val="Corpsdetexte"/>
        <w:numPr>
          <w:ilvl w:val="1"/>
          <w:numId w:val="27"/>
        </w:numPr>
        <w:tabs>
          <w:tab w:val="clear" w:pos="4395"/>
        </w:tabs>
        <w:ind w:left="1610"/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 xml:space="preserve">Schémas </w:t>
      </w:r>
      <w:r>
        <w:rPr>
          <w:rFonts w:ascii="Century Gothic" w:hAnsi="Century Gothic" w:cs="Arial"/>
          <w:noProof/>
        </w:rPr>
        <w:t>des classes</w:t>
      </w:r>
    </w:p>
    <w:p w14:paraId="25CF9D93" w14:textId="77777777" w:rsidR="00893DE9" w:rsidRPr="00897E25" w:rsidRDefault="00893DE9" w:rsidP="00E619F5">
      <w:pPr>
        <w:pStyle w:val="Corpsdetexte"/>
        <w:numPr>
          <w:ilvl w:val="1"/>
          <w:numId w:val="27"/>
        </w:numPr>
        <w:tabs>
          <w:tab w:val="clear" w:pos="4395"/>
        </w:tabs>
        <w:ind w:left="1610"/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Au moins un détail d’implémentation spécifique</w:t>
      </w:r>
    </w:p>
    <w:p w14:paraId="28DCD3C4" w14:textId="77777777" w:rsidR="00893DE9" w:rsidRDefault="00893DE9" w:rsidP="00E619F5">
      <w:pPr>
        <w:pStyle w:val="Titre3"/>
        <w:numPr>
          <w:ilvl w:val="3"/>
          <w:numId w:val="10"/>
        </w:numPr>
      </w:pPr>
      <w:r w:rsidRPr="2942286A">
        <w:t>Spécificités DB</w:t>
      </w:r>
    </w:p>
    <w:p w14:paraId="3AB4C4FE" w14:textId="77777777" w:rsidR="00893DE9" w:rsidRPr="00042172" w:rsidRDefault="00893DE9" w:rsidP="00E619F5">
      <w:pPr>
        <w:pStyle w:val="Corpsdetexte"/>
        <w:numPr>
          <w:ilvl w:val="0"/>
          <w:numId w:val="28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MCD</w:t>
      </w:r>
    </w:p>
    <w:p w14:paraId="43F6265B" w14:textId="77777777" w:rsidR="00893DE9" w:rsidRPr="00042172" w:rsidRDefault="00893DE9" w:rsidP="00E619F5">
      <w:pPr>
        <w:pStyle w:val="Corpsdetexte"/>
        <w:numPr>
          <w:ilvl w:val="0"/>
          <w:numId w:val="28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MLD</w:t>
      </w:r>
    </w:p>
    <w:p w14:paraId="552A41FB" w14:textId="77777777" w:rsidR="00893DE9" w:rsidRPr="005F7C17" w:rsidRDefault="00893DE9" w:rsidP="00E619F5">
      <w:pPr>
        <w:pStyle w:val="Corpsdetexte"/>
        <w:numPr>
          <w:ilvl w:val="0"/>
          <w:numId w:val="28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Script SQL de création</w:t>
      </w:r>
    </w:p>
    <w:p w14:paraId="19F94432" w14:textId="77777777" w:rsidR="00893DE9" w:rsidRPr="00893DE9" w:rsidRDefault="00893DE9" w:rsidP="00893DE9">
      <w:pPr>
        <w:pStyle w:val="Retraitcorpsdetexte"/>
      </w:pPr>
    </w:p>
    <w:p w14:paraId="55C86F46" w14:textId="77777777" w:rsidR="00753A51" w:rsidRDefault="00902523" w:rsidP="007352E5">
      <w:pPr>
        <w:pStyle w:val="Titre2"/>
      </w:pPr>
      <w:bookmarkStart w:id="9" w:name="_Toc308526329"/>
      <w:r>
        <w:t>Les points suivants seront évalués</w:t>
      </w:r>
      <w:bookmarkEnd w:id="9"/>
    </w:p>
    <w:p w14:paraId="0561A70D" w14:textId="77777777" w:rsidR="00F664DF" w:rsidRDefault="00F664DF" w:rsidP="00E619F5">
      <w:pPr>
        <w:pStyle w:val="Retraitcorpsdetexte"/>
        <w:numPr>
          <w:ilvl w:val="0"/>
          <w:numId w:val="11"/>
        </w:numPr>
      </w:pPr>
      <w:r>
        <w:t>Le rapport</w:t>
      </w:r>
    </w:p>
    <w:p w14:paraId="0E52504D" w14:textId="77777777" w:rsidR="00F664DF" w:rsidRDefault="00F664DF" w:rsidP="00E619F5">
      <w:pPr>
        <w:pStyle w:val="Retraitcorpsdetexte"/>
        <w:numPr>
          <w:ilvl w:val="0"/>
          <w:numId w:val="11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14:paraId="06DF64C1" w14:textId="77777777" w:rsidR="00F664DF" w:rsidRDefault="00F664DF" w:rsidP="00E619F5">
      <w:pPr>
        <w:pStyle w:val="Retraitcorpsdetexte"/>
        <w:numPr>
          <w:ilvl w:val="0"/>
          <w:numId w:val="11"/>
        </w:numPr>
      </w:pPr>
      <w:r>
        <w:t>Le journal de travail</w:t>
      </w:r>
    </w:p>
    <w:p w14:paraId="4328FE3B" w14:textId="77777777" w:rsidR="00F664DF" w:rsidRDefault="00F664DF" w:rsidP="00E619F5">
      <w:pPr>
        <w:pStyle w:val="Retraitcorpsdetexte"/>
        <w:numPr>
          <w:ilvl w:val="0"/>
          <w:numId w:val="11"/>
        </w:numPr>
      </w:pPr>
      <w:r>
        <w:t>Le</w:t>
      </w:r>
      <w:r w:rsidR="00A706B7">
        <w:t xml:space="preserve"> code et le</w:t>
      </w:r>
      <w:r>
        <w:t>s commentaires</w:t>
      </w:r>
    </w:p>
    <w:p w14:paraId="16ADE72A" w14:textId="77777777" w:rsidR="00F664DF" w:rsidRPr="00F664DF" w:rsidRDefault="00F664DF" w:rsidP="00E619F5">
      <w:pPr>
        <w:pStyle w:val="Retraitcorpsdetexte"/>
        <w:numPr>
          <w:ilvl w:val="0"/>
          <w:numId w:val="11"/>
        </w:numPr>
      </w:pPr>
      <w:r>
        <w:t>Les documentations de mise en œuvre et d’utilisation</w:t>
      </w:r>
    </w:p>
    <w:p w14:paraId="288A05E9" w14:textId="77777777" w:rsidR="00753A51" w:rsidRDefault="00902523" w:rsidP="007352E5">
      <w:pPr>
        <w:pStyle w:val="Titre2"/>
      </w:pPr>
      <w:bookmarkStart w:id="10" w:name="_Toc308526330"/>
      <w:r>
        <w:t>Validation et conditions de réussite</w:t>
      </w:r>
      <w:bookmarkEnd w:id="10"/>
    </w:p>
    <w:p w14:paraId="52117257" w14:textId="77777777" w:rsidR="00F664DF" w:rsidRPr="007211A1" w:rsidRDefault="00F664DF" w:rsidP="00E619F5">
      <w:pPr>
        <w:pStyle w:val="Retraitcorpsdetexte"/>
        <w:numPr>
          <w:ilvl w:val="0"/>
          <w:numId w:val="11"/>
        </w:numPr>
      </w:pPr>
      <w:r w:rsidRPr="007211A1">
        <w:t>Compréhension du travail</w:t>
      </w:r>
    </w:p>
    <w:p w14:paraId="025C6460" w14:textId="77777777" w:rsidR="00F664DF" w:rsidRPr="007211A1" w:rsidRDefault="00F664DF" w:rsidP="00E619F5">
      <w:pPr>
        <w:pStyle w:val="Retraitcorpsdetexte"/>
        <w:numPr>
          <w:ilvl w:val="0"/>
          <w:numId w:val="11"/>
        </w:numPr>
      </w:pPr>
      <w:r w:rsidRPr="007211A1">
        <w:t>Possibilité de transmettre le travail à une personne extérieure pour le terminer, le corriger ou le compléter</w:t>
      </w:r>
    </w:p>
    <w:p w14:paraId="2D837883" w14:textId="77777777" w:rsidR="00F664DF" w:rsidRPr="007211A1" w:rsidRDefault="00F664DF" w:rsidP="00E619F5">
      <w:pPr>
        <w:pStyle w:val="Retraitcorpsdetexte"/>
        <w:numPr>
          <w:ilvl w:val="0"/>
          <w:numId w:val="11"/>
        </w:numPr>
      </w:pPr>
      <w:r w:rsidRPr="007211A1">
        <w:t>Etat de fonctionnement du produit livré</w:t>
      </w:r>
    </w:p>
    <w:p w14:paraId="27B317EE" w14:textId="77777777" w:rsidR="007F30AE" w:rsidRDefault="007F30AE" w:rsidP="00A46EB5">
      <w:pPr>
        <w:pStyle w:val="Titre1"/>
      </w:pPr>
      <w:bookmarkStart w:id="11" w:name="_Toc308526331"/>
      <w:r w:rsidRPr="007F30AE">
        <w:t>Planification</w:t>
      </w:r>
      <w:bookmarkEnd w:id="3"/>
      <w:bookmarkEnd w:id="4"/>
      <w:r w:rsidR="008E53F9">
        <w:t xml:space="preserve"> Initiale</w:t>
      </w:r>
      <w:bookmarkEnd w:id="11"/>
    </w:p>
    <w:p w14:paraId="7FDE7DF5" w14:textId="2C862368" w:rsidR="00605C23" w:rsidRPr="00605C23" w:rsidRDefault="00605C23" w:rsidP="00605C23">
      <w:pPr>
        <w:pStyle w:val="Corpsdetexte"/>
      </w:pPr>
      <w:r>
        <w:t>m-planification-jnltrav1</w:t>
      </w:r>
    </w:p>
    <w:p w14:paraId="33D85559" w14:textId="77777777" w:rsidR="007F30AE" w:rsidRPr="007F30AE" w:rsidRDefault="007F30AE" w:rsidP="00A46EB5">
      <w:pPr>
        <w:pStyle w:val="Titre1"/>
      </w:pPr>
      <w:bookmarkStart w:id="12" w:name="_Toc532179957"/>
      <w:bookmarkStart w:id="13" w:name="_Toc165969641"/>
      <w:bookmarkStart w:id="14" w:name="_Toc308526332"/>
      <w:r>
        <w:t>Analyse</w:t>
      </w:r>
      <w:bookmarkEnd w:id="12"/>
      <w:bookmarkEnd w:id="13"/>
      <w:bookmarkEnd w:id="14"/>
    </w:p>
    <w:p w14:paraId="130F9AFA" w14:textId="4D3A6F19" w:rsidR="00902523" w:rsidRDefault="00902523" w:rsidP="007352E5">
      <w:pPr>
        <w:pStyle w:val="Titre2"/>
      </w:pPr>
      <w:bookmarkStart w:id="15" w:name="_Toc308526333"/>
      <w:r>
        <w:t>Opportunités</w:t>
      </w:r>
      <w:bookmarkEnd w:id="15"/>
    </w:p>
    <w:p w14:paraId="259DA3D1" w14:textId="77CA5879" w:rsidR="1C4D8478" w:rsidRDefault="1C4D8478" w:rsidP="5C2FB496">
      <w:pPr>
        <w:pStyle w:val="Retraitcorpsdetexte"/>
      </w:pPr>
      <w:r>
        <w:t>Afin de réussir ce projet il faut mettre en œuvre les connaissances des cours</w:t>
      </w:r>
    </w:p>
    <w:p w14:paraId="532472B3" w14:textId="55A4521E" w:rsidR="50C6CAAE" w:rsidRDefault="50C6CAAE" w:rsidP="5C2FB496">
      <w:pPr>
        <w:pStyle w:val="Retraitcorpsdetexte"/>
      </w:pPr>
      <w:r>
        <w:t>I322 (</w:t>
      </w:r>
      <w:r w:rsidR="0F683B34">
        <w:t>Concevoir et Implémenter des interfaces utilisateur</w:t>
      </w:r>
      <w:r>
        <w:t xml:space="preserve">), </w:t>
      </w:r>
      <w:r w:rsidR="174C29F3">
        <w:t>I320 (Programmation Orienté Objet) et</w:t>
      </w:r>
      <w:r w:rsidR="6676F31E">
        <w:t xml:space="preserve"> </w:t>
      </w:r>
      <w:r w:rsidR="174C29F3">
        <w:t>I106 (</w:t>
      </w:r>
      <w:r w:rsidR="7CDBBF9F">
        <w:t>Interroger, traiter et assurer la maintenance des bases de données</w:t>
      </w:r>
      <w:r w:rsidR="174C29F3">
        <w:t>)</w:t>
      </w:r>
      <w:r w:rsidR="10915989">
        <w:t>.</w:t>
      </w:r>
    </w:p>
    <w:p w14:paraId="2678D8CF" w14:textId="1821A02F" w:rsidR="19458837" w:rsidRDefault="19458837" w:rsidP="5C2FB496">
      <w:pPr>
        <w:pStyle w:val="Retraitcorpsdetexte"/>
      </w:pPr>
      <w:r>
        <w:t xml:space="preserve">Le matériel utilisé pour mener à bien ce projet sont </w:t>
      </w:r>
    </w:p>
    <w:p w14:paraId="6F1FB39B" w14:textId="7360AED4" w:rsidR="7C48FEDA" w:rsidRDefault="7C48FEDA" w:rsidP="5C2FB496">
      <w:pPr>
        <w:pStyle w:val="Retraitcorpsdetexte"/>
        <w:numPr>
          <w:ilvl w:val="5"/>
          <w:numId w:val="12"/>
        </w:numPr>
      </w:pPr>
      <w:r>
        <w:t xml:space="preserve">L'application web Figma </w:t>
      </w:r>
    </w:p>
    <w:p w14:paraId="0822E306" w14:textId="49010A54" w:rsidR="7C48FEDA" w:rsidRDefault="7C48FEDA" w:rsidP="5C2FB496">
      <w:pPr>
        <w:pStyle w:val="Retraitcorpsdetexte"/>
        <w:numPr>
          <w:ilvl w:val="5"/>
          <w:numId w:val="12"/>
        </w:numPr>
      </w:pPr>
      <w:r>
        <w:t xml:space="preserve">Le logiciel de modélisation de donnée Looping </w:t>
      </w:r>
    </w:p>
    <w:p w14:paraId="76192431" w14:textId="4DAC0D21" w:rsidR="7C48FEDA" w:rsidRDefault="7C48FEDA" w:rsidP="5C2FB496">
      <w:pPr>
        <w:pStyle w:val="Retraitcorpsdetexte"/>
        <w:numPr>
          <w:ilvl w:val="5"/>
          <w:numId w:val="12"/>
        </w:numPr>
      </w:pPr>
      <w:r>
        <w:t>Le logiciel de programmation Visual Studio</w:t>
      </w:r>
    </w:p>
    <w:p w14:paraId="2E07AE83" w14:textId="77777777" w:rsidR="0037071E" w:rsidRDefault="00ED6F41" w:rsidP="00E619F5">
      <w:pPr>
        <w:pStyle w:val="Informations"/>
        <w:numPr>
          <w:ilvl w:val="5"/>
          <w:numId w:val="12"/>
        </w:numPr>
      </w:pPr>
      <w:r w:rsidRPr="0037071E">
        <w:t>Ce paragraphe énumère la l</w:t>
      </w:r>
      <w:r w:rsidR="007F30AE" w:rsidRPr="0037071E">
        <w:t xml:space="preserve">iste des difficultés potentielles de tout </w:t>
      </w:r>
      <w:r w:rsidR="0037071E" w:rsidRPr="0037071E">
        <w:t>ordre :</w:t>
      </w:r>
    </w:p>
    <w:p w14:paraId="77BE9388" w14:textId="77777777" w:rsidR="0037071E" w:rsidRDefault="0081740D" w:rsidP="00E619F5">
      <w:pPr>
        <w:pStyle w:val="Informations"/>
        <w:numPr>
          <w:ilvl w:val="6"/>
          <w:numId w:val="12"/>
        </w:numPr>
      </w:pPr>
      <w:r w:rsidRPr="0037071E">
        <w:t xml:space="preserve">Liste des </w:t>
      </w:r>
      <w:r w:rsidR="007F30AE" w:rsidRPr="0037071E">
        <w:t>compétences</w:t>
      </w:r>
      <w:r w:rsidRPr="0037071E">
        <w:t xml:space="preserve"> à acquérir</w:t>
      </w:r>
      <w:r w:rsidR="00E015B8" w:rsidRPr="0037071E">
        <w:t xml:space="preserve"> ou approfondir</w:t>
      </w:r>
    </w:p>
    <w:p w14:paraId="652EAE3B" w14:textId="77777777" w:rsidR="0037071E" w:rsidRDefault="0081740D" w:rsidP="00E619F5">
      <w:pPr>
        <w:pStyle w:val="Informations"/>
        <w:numPr>
          <w:ilvl w:val="6"/>
          <w:numId w:val="12"/>
        </w:numPr>
      </w:pPr>
      <w:r w:rsidRPr="0037071E">
        <w:t xml:space="preserve">Liste du </w:t>
      </w:r>
      <w:r w:rsidR="007F30AE" w:rsidRPr="0037071E">
        <w:t>matériel</w:t>
      </w:r>
      <w:r w:rsidRPr="0037071E">
        <w:t xml:space="preserve"> à exploiter</w:t>
      </w:r>
    </w:p>
    <w:p w14:paraId="4ADF07F1" w14:textId="77777777" w:rsidR="0037071E" w:rsidRDefault="0081740D" w:rsidP="00E619F5">
      <w:pPr>
        <w:pStyle w:val="Informations"/>
        <w:numPr>
          <w:ilvl w:val="6"/>
          <w:numId w:val="12"/>
        </w:numPr>
      </w:pPr>
      <w:r w:rsidRPr="0037071E">
        <w:t>Recherche d’</w:t>
      </w:r>
      <w:r w:rsidR="007F30AE" w:rsidRPr="0037071E">
        <w:t>information</w:t>
      </w:r>
      <w:r w:rsidR="00A3107E" w:rsidRPr="0037071E">
        <w:t>s</w:t>
      </w:r>
      <w:r w:rsidRPr="0037071E">
        <w:t xml:space="preserve"> particulières</w:t>
      </w:r>
    </w:p>
    <w:p w14:paraId="694081B7" w14:textId="77777777" w:rsidR="00E015B8" w:rsidRPr="0037071E" w:rsidRDefault="00E015B8" w:rsidP="00E619F5">
      <w:pPr>
        <w:pStyle w:val="Informations"/>
        <w:numPr>
          <w:ilvl w:val="6"/>
          <w:numId w:val="12"/>
        </w:numPr>
      </w:pPr>
      <w:r w:rsidRPr="0037071E">
        <w:t>Gestion du travail en équipe &amp; collaboration</w:t>
      </w:r>
    </w:p>
    <w:p w14:paraId="6ABD2929" w14:textId="77777777" w:rsidR="007F30AE" w:rsidRPr="0037071E" w:rsidRDefault="00ED6F41" w:rsidP="00E619F5">
      <w:pPr>
        <w:pStyle w:val="Informations"/>
        <w:numPr>
          <w:ilvl w:val="5"/>
          <w:numId w:val="12"/>
        </w:numPr>
      </w:pPr>
      <w:r w:rsidRPr="0037071E">
        <w:t>Ainsi que les s</w:t>
      </w:r>
      <w:r w:rsidR="007F30AE" w:rsidRPr="0037071E">
        <w:t>olutions possibles</w:t>
      </w:r>
    </w:p>
    <w:p w14:paraId="75E1085F" w14:textId="77777777" w:rsidR="005328B0" w:rsidRDefault="005328B0" w:rsidP="00E619F5">
      <w:pPr>
        <w:pStyle w:val="Informations"/>
        <w:numPr>
          <w:ilvl w:val="5"/>
          <w:numId w:val="22"/>
        </w:numPr>
      </w:pPr>
      <w:r w:rsidRPr="00742484">
        <w:t>Si les spécifications de départ ne laissent pas de doutes sur la manière de réaliser un projet, ce chapitre ne fera que renvoyer le lecteur aux spécifications.</w:t>
      </w:r>
    </w:p>
    <w:p w14:paraId="35E50C49" w14:textId="77777777" w:rsidR="00812EF6" w:rsidRDefault="00812EF6" w:rsidP="007352E5">
      <w:pPr>
        <w:pStyle w:val="Titre2"/>
      </w:pPr>
      <w:r>
        <w:t>POO</w:t>
      </w:r>
    </w:p>
    <w:p w14:paraId="550B15BA" w14:textId="1D2C1517" w:rsidR="007F30AE" w:rsidRDefault="18C045A4" w:rsidP="00812EF6">
      <w:pPr>
        <w:pStyle w:val="Titre3"/>
      </w:pPr>
      <w:bookmarkStart w:id="16" w:name="_Toc532179959"/>
      <w:bookmarkStart w:id="17" w:name="_Toc165969643"/>
      <w:bookmarkStart w:id="18" w:name="_Toc308526334"/>
      <w:r>
        <w:t>Analyse fonctionnelle</w:t>
      </w:r>
      <w:bookmarkEnd w:id="16"/>
      <w:bookmarkEnd w:id="17"/>
      <w:bookmarkEnd w:id="18"/>
    </w:p>
    <w:p w14:paraId="1D2D2B23" w14:textId="673438AF" w:rsidR="008A587F" w:rsidRDefault="008A587F" w:rsidP="008A587F">
      <w:pPr>
        <w:pStyle w:val="Retraitcorpsdetexte"/>
      </w:pPr>
      <w:r>
        <w:t xml:space="preserve">En </w:t>
      </w:r>
      <w:r w:rsidR="0C3F9446">
        <w:t>lançant</w:t>
      </w:r>
      <w:r>
        <w:t xml:space="preserve"> ce programme la </w:t>
      </w:r>
      <w:r w:rsidR="238D5E07">
        <w:t>fenêtre</w:t>
      </w:r>
      <w:r>
        <w:t xml:space="preserve"> du menu principale va se lancer en premier,</w:t>
      </w:r>
    </w:p>
    <w:p w14:paraId="24955451" w14:textId="395904F6" w:rsidR="006F6360" w:rsidRDefault="008A587F" w:rsidP="006F6360">
      <w:pPr>
        <w:pStyle w:val="Retraitcorpsdetexte"/>
      </w:pPr>
      <w:r>
        <w:t xml:space="preserve">Sur cette </w:t>
      </w:r>
      <w:r w:rsidR="2E18FE73">
        <w:t>fenêtre</w:t>
      </w:r>
      <w:r>
        <w:t xml:space="preserve"> il y a </w:t>
      </w:r>
      <w:r w:rsidR="006F6360">
        <w:t xml:space="preserve">un </w:t>
      </w:r>
      <w:r w:rsidR="7A1C787E">
        <w:t>bouton</w:t>
      </w:r>
      <w:r w:rsidR="006F6360">
        <w:t xml:space="preserve"> quitter en haut </w:t>
      </w:r>
      <w:r w:rsidR="3A81F9A2">
        <w:t>à</w:t>
      </w:r>
      <w:r w:rsidR="006F6360">
        <w:t xml:space="preserve"> gauche qui va fermer l’application en entier si on clique dessus. Ensuite il y a un </w:t>
      </w:r>
      <w:r w:rsidR="32F60EFC">
        <w:t>bouton</w:t>
      </w:r>
      <w:r w:rsidR="006F6360">
        <w:t xml:space="preserve"> jouer en bas au milieu qui va ouvrir la </w:t>
      </w:r>
      <w:r w:rsidR="78576CF9">
        <w:t>fenêtre</w:t>
      </w:r>
      <w:r w:rsidR="006F6360">
        <w:t xml:space="preserve"> de jeu et cacher la </w:t>
      </w:r>
      <w:r w:rsidR="0CEC753A">
        <w:t>fenêtre</w:t>
      </w:r>
      <w:r w:rsidR="006F6360">
        <w:t xml:space="preserve"> du menu principale.</w:t>
      </w:r>
    </w:p>
    <w:p w14:paraId="43F3A4D3" w14:textId="77777777" w:rsidR="006F6360" w:rsidRDefault="006F6360" w:rsidP="006F6360">
      <w:pPr>
        <w:pStyle w:val="Retraitcorpsdetexte"/>
      </w:pPr>
    </w:p>
    <w:p w14:paraId="2ACD4B91" w14:textId="7D63AB1B" w:rsidR="006F6360" w:rsidRDefault="006F6360" w:rsidP="006F6360">
      <w:pPr>
        <w:pStyle w:val="Retraitcorpsdetexte"/>
      </w:pPr>
      <w:r>
        <w:t xml:space="preserve">Quand la </w:t>
      </w:r>
      <w:r w:rsidR="41227CDA">
        <w:t>fenêtre</w:t>
      </w:r>
      <w:r>
        <w:t xml:space="preserve"> de jeu se lance elle est en pleine écran et le jeu commence tout de suite</w:t>
      </w:r>
      <w:r w:rsidR="00153B5E">
        <w:t xml:space="preserve">. Le joueur joue un vaisseau </w:t>
      </w:r>
      <w:r w:rsidR="0A2FBDBB">
        <w:t>spatial</w:t>
      </w:r>
      <w:r w:rsidR="00153B5E">
        <w:t xml:space="preserve"> qui apparait en bas de l’écran.</w:t>
      </w:r>
    </w:p>
    <w:p w14:paraId="0DF1AE82" w14:textId="68FF7862" w:rsidR="00153B5E" w:rsidRDefault="00153B5E" w:rsidP="006F6360">
      <w:pPr>
        <w:pStyle w:val="Retraitcorpsdetexte"/>
      </w:pPr>
      <w:r>
        <w:t xml:space="preserve">Le vaisseau tir automatiquement, c’est un timer qui va dire </w:t>
      </w:r>
      <w:r w:rsidR="151A1C5E">
        <w:t xml:space="preserve">tous les </w:t>
      </w:r>
      <w:bookmarkStart w:id="19" w:name="_Int_m9YGbpAC"/>
      <w:r w:rsidR="151A1C5E">
        <w:t>combiens</w:t>
      </w:r>
      <w:bookmarkEnd w:id="19"/>
      <w:r>
        <w:t xml:space="preserve"> de temps </w:t>
      </w:r>
      <w:r w:rsidR="00F13048">
        <w:t xml:space="preserve">le vaisseau peut tirer donc dans le timer on va </w:t>
      </w:r>
      <w:r w:rsidR="30FCBC6A">
        <w:t>instancier</w:t>
      </w:r>
      <w:r w:rsidR="00F13048">
        <w:t xml:space="preserve"> l’objet balle avec les coordonnées du vaisseau comme </w:t>
      </w:r>
      <w:r w:rsidR="1E008C09">
        <w:t>ça</w:t>
      </w:r>
      <w:r w:rsidR="00F13048">
        <w:t xml:space="preserve"> la balle va apparaitre sous le vaisseau. Ensuite pour </w:t>
      </w:r>
      <w:r w:rsidR="65F159F4">
        <w:t>déplacer</w:t>
      </w:r>
      <w:r w:rsidR="00F13048">
        <w:t xml:space="preserve"> la balle on va diminuer la valeur Y de sa location </w:t>
      </w:r>
      <w:r w:rsidR="68A73945">
        <w:t>grâce</w:t>
      </w:r>
      <w:r w:rsidR="00F13048">
        <w:t xml:space="preserve"> </w:t>
      </w:r>
      <w:r w:rsidR="323632D2">
        <w:t>à</w:t>
      </w:r>
      <w:r w:rsidR="00F13048">
        <w:t xml:space="preserve"> la </w:t>
      </w:r>
      <w:r w:rsidR="2EDF571B">
        <w:t>méthode</w:t>
      </w:r>
      <w:r w:rsidR="006E46B6">
        <w:t xml:space="preserve"> MoveBullet qui va </w:t>
      </w:r>
      <w:r w:rsidR="2A872E73">
        <w:t>être</w:t>
      </w:r>
      <w:r w:rsidR="006E46B6">
        <w:t xml:space="preserve"> utilisé dans le timer. Pour faire bouger </w:t>
      </w:r>
      <w:r w:rsidR="6AB71244">
        <w:t>toutes les balles</w:t>
      </w:r>
      <w:r w:rsidR="006E46B6">
        <w:t xml:space="preserve"> on utilise une boucle foreach qui va chercher toutes les balles dans liste bullets et les faire avancer.</w:t>
      </w:r>
    </w:p>
    <w:p w14:paraId="49394128" w14:textId="4EF8E5D7" w:rsidR="00A933C6" w:rsidRPr="008A587F" w:rsidRDefault="00A933C6" w:rsidP="006F6360">
      <w:pPr>
        <w:pStyle w:val="Retraitcorpsdetexte"/>
      </w:pPr>
      <w:r>
        <w:lastRenderedPageBreak/>
        <w:t xml:space="preserve">Pour faire bouger le vaisseau on utilise une </w:t>
      </w:r>
      <w:r w:rsidR="43E8AFE5">
        <w:t>méthode</w:t>
      </w:r>
      <w:r>
        <w:t xml:space="preserve"> Form1_KeyDown</w:t>
      </w:r>
      <w:r w:rsidR="004C259F">
        <w:t xml:space="preserve"> qui va </w:t>
      </w:r>
      <w:r w:rsidR="1BF66C5C">
        <w:t>détecter</w:t>
      </w:r>
      <w:r w:rsidR="004C259F">
        <w:t xml:space="preserve"> les touches presser par le clavier, on va retenir seulement les touches W, A, S, D et E. </w:t>
      </w:r>
      <w:r w:rsidR="00430788">
        <w:t xml:space="preserve">Les touches W, A, S et D sont des touches de mouvement. Cela veut dire que si on appuie dessus on va changer la </w:t>
      </w:r>
      <w:r w:rsidR="6C27A076">
        <w:t>Picture</w:t>
      </w:r>
      <w:r w:rsidR="00430788">
        <w:t xml:space="preserve"> location x et y. ensuite il y a la touche </w:t>
      </w:r>
      <w:r w:rsidR="7CC64C7B">
        <w:t>E,</w:t>
      </w:r>
      <w:r w:rsidR="00430788">
        <w:t xml:space="preserve"> quand on appuie dessus </w:t>
      </w:r>
      <w:r w:rsidR="3C50CAB0">
        <w:t>la capacité spéciale</w:t>
      </w:r>
      <w:r w:rsidR="00430788">
        <w:t xml:space="preserve"> du joueur (ultimate)</w:t>
      </w:r>
      <w:r w:rsidR="00A761C5">
        <w:t xml:space="preserve"> va se lancer. </w:t>
      </w:r>
      <w:r w:rsidR="36F9C58C">
        <w:t>Après</w:t>
      </w:r>
      <w:r w:rsidR="00A761C5">
        <w:t xml:space="preserve"> quand la grosse balle va se </w:t>
      </w:r>
      <w:r w:rsidR="4E31A51F">
        <w:t>déplacer</w:t>
      </w:r>
      <w:r w:rsidR="00A761C5">
        <w:t xml:space="preserve"> </w:t>
      </w:r>
      <w:r w:rsidR="13219891">
        <w:t>ça</w:t>
      </w:r>
      <w:r w:rsidR="00A761C5">
        <w:t xml:space="preserve"> sera le </w:t>
      </w:r>
      <w:r w:rsidR="6BCA9CCD">
        <w:t>même</w:t>
      </w:r>
      <w:r w:rsidR="00A761C5">
        <w:t xml:space="preserve"> principe que pour le tir de base.</w:t>
      </w:r>
      <w:r w:rsidR="00465B42">
        <w:t xml:space="preserve"> Mais avant de tirer cette balle on va </w:t>
      </w:r>
      <w:r w:rsidR="6612115D">
        <w:t>vérifier</w:t>
      </w:r>
      <w:r w:rsidR="00465B42">
        <w:t xml:space="preserve"> que le </w:t>
      </w:r>
      <w:r w:rsidR="74613BAE">
        <w:t>cooldown</w:t>
      </w:r>
      <w:r w:rsidR="00465B42">
        <w:t xml:space="preserve"> de cette capacité est </w:t>
      </w:r>
      <w:r w:rsidR="3664F8A0">
        <w:t>à</w:t>
      </w:r>
      <w:r w:rsidR="00465B42">
        <w:t xml:space="preserve"> </w:t>
      </w:r>
      <w:r w:rsidR="5DC73A5E">
        <w:t>zéro</w:t>
      </w:r>
      <w:r w:rsidR="4219E6CE">
        <w:t xml:space="preserve"> sinon ça ne va pas tirer.</w:t>
      </w:r>
    </w:p>
    <w:p w14:paraId="7B7CB4B2" w14:textId="49F46C7D" w:rsidR="4219E6CE" w:rsidRDefault="4219E6CE" w:rsidP="34996AAD">
      <w:pPr>
        <w:pStyle w:val="Retraitcorpsdetexte"/>
      </w:pPr>
      <w:r>
        <w:t xml:space="preserve">Après il y a les ennemis, ce sont des objets qui utilise la </w:t>
      </w:r>
      <w:r w:rsidR="30318400">
        <w:t>méthode</w:t>
      </w:r>
      <w:r w:rsidR="4700C12B">
        <w:t xml:space="preserve"> Move qui va </w:t>
      </w:r>
      <w:r w:rsidR="2FE83707">
        <w:t>être</w:t>
      </w:r>
      <w:r w:rsidR="4700C12B">
        <w:t xml:space="preserve"> rythmé avec le </w:t>
      </w:r>
      <w:r w:rsidR="112C7197">
        <w:t>timer “MoveEnnemi”</w:t>
      </w:r>
      <w:r w:rsidR="7D0FF898">
        <w:t xml:space="preserve">. </w:t>
      </w:r>
      <w:r w:rsidR="225A5520">
        <w:t>Mais</w:t>
      </w:r>
      <w:r w:rsidR="7D0FF898">
        <w:t xml:space="preserve"> dons cette </w:t>
      </w:r>
      <w:r w:rsidR="70E3B8AD">
        <w:t>méthode</w:t>
      </w:r>
      <w:r w:rsidR="7D0FF898">
        <w:t xml:space="preserve"> </w:t>
      </w:r>
      <w:r w:rsidR="3543A79C">
        <w:t>on ne va pas juste déplacer l’ennemi</w:t>
      </w:r>
      <w:r w:rsidR="6B9D3A77">
        <w:t>, quand l’ennemi va toucher ou depacer le pixel 1920 de la fenêtre</w:t>
      </w:r>
      <w:r w:rsidR="3B17C134">
        <w:t xml:space="preserve"> moins sa largeur, l’ennemi va </w:t>
      </w:r>
      <w:r w:rsidR="5A1BAA5F">
        <w:t>descendre</w:t>
      </w:r>
      <w:r w:rsidR="3B17C134">
        <w:t xml:space="preserve"> de quelque pixel et ensuite repartir dans l’autre se</w:t>
      </w:r>
      <w:r w:rsidR="04B856CD">
        <w:t>ns. Il se passe la même chose de l’autre cote</w:t>
      </w:r>
      <w:r w:rsidR="468C1128">
        <w:t xml:space="preserve">. </w:t>
      </w:r>
      <w:r w:rsidR="5352F11A">
        <w:t>Ensuite pour créer des vagues d’ennemi on va instancier d’abord dans une méthode tou</w:t>
      </w:r>
      <w:r w:rsidR="2618EE85">
        <w:t xml:space="preserve">s les ennemis et ensuite dans une autre </w:t>
      </w:r>
      <w:r w:rsidR="4F0E4EAB">
        <w:t>méthode</w:t>
      </w:r>
      <w:r w:rsidR="2618EE85">
        <w:t xml:space="preserve"> si le nombre d’ennemi est </w:t>
      </w:r>
      <w:r w:rsidR="7853B8B1">
        <w:t>à</w:t>
      </w:r>
      <w:r w:rsidR="2618EE85">
        <w:t xml:space="preserve"> </w:t>
      </w:r>
      <w:r w:rsidR="71DE7804">
        <w:t>zéro</w:t>
      </w:r>
      <w:r w:rsidR="2618EE85">
        <w:t xml:space="preserve"> et que le nombr</w:t>
      </w:r>
      <w:r w:rsidR="3D41926B">
        <w:t xml:space="preserve">e de la vague est inferieur a 5 </w:t>
      </w:r>
      <w:r w:rsidR="0952F06B">
        <w:t>ça</w:t>
      </w:r>
      <w:r w:rsidR="3D41926B">
        <w:t xml:space="preserve"> </w:t>
      </w:r>
      <w:r w:rsidR="6F547257">
        <w:t>appelle</w:t>
      </w:r>
      <w:r w:rsidR="3D41926B">
        <w:t xml:space="preserve"> la </w:t>
      </w:r>
      <w:r w:rsidR="532080AF">
        <w:t>méthode</w:t>
      </w:r>
      <w:r w:rsidR="3D41926B">
        <w:t xml:space="preserve"> qui créer les ennemis mais les ennemis seront plus </w:t>
      </w:r>
      <w:r w:rsidR="0C079A06">
        <w:t>rapides</w:t>
      </w:r>
      <w:r w:rsidR="4068F322">
        <w:t>.</w:t>
      </w:r>
    </w:p>
    <w:p w14:paraId="4BE4B008" w14:textId="6CBFBFFE" w:rsidR="4219E6CE" w:rsidRDefault="771E3BEA" w:rsidP="34996AAD">
      <w:pPr>
        <w:pStyle w:val="Retraitcorpsdetexte"/>
      </w:pPr>
      <w:r>
        <w:t xml:space="preserve">La méthode “CheckCollisionsBullet” </w:t>
      </w:r>
      <w:r w:rsidR="0FE4B4F3">
        <w:t>débute avec une boucle for qui se répète en fonction du nombre de balle sur le terrain</w:t>
      </w:r>
      <w:r w:rsidR="582CE5C0">
        <w:t xml:space="preserve">, ensuite toutes les images des balles vont </w:t>
      </w:r>
      <w:r w:rsidR="2FB5BCA4">
        <w:t>être</w:t>
      </w:r>
      <w:r w:rsidR="582CE5C0">
        <w:t xml:space="preserve"> considéré comme un rectangle </w:t>
      </w:r>
      <w:r w:rsidR="018EDA69">
        <w:t xml:space="preserve">et la </w:t>
      </w:r>
      <w:r w:rsidR="6E13AF22">
        <w:t>même</w:t>
      </w:r>
      <w:r w:rsidR="018EDA69">
        <w:t xml:space="preserve"> chose avec les ennemis.</w:t>
      </w:r>
    </w:p>
    <w:p w14:paraId="62D13B44" w14:textId="358ECE89" w:rsidR="29169525" w:rsidRDefault="29169525" w:rsidP="25A33D9A">
      <w:pPr>
        <w:pStyle w:val="Retraitcorpsdetexte"/>
      </w:pPr>
      <w:r>
        <w:t>Après</w:t>
      </w:r>
      <w:r w:rsidR="018EDA69">
        <w:t xml:space="preserve"> si le rectangle de la balle touche le rectangle de l’ennemi on va enlever du jeu cet ennemi et cette balle</w:t>
      </w:r>
      <w:r w:rsidR="51210ECB">
        <w:t>. On va ajouter de 1 le score</w:t>
      </w:r>
      <w:r w:rsidR="2E7A6CF1">
        <w:t xml:space="preserve">, on va mettre à jour le score et ajouter un point d’expérience. </w:t>
      </w:r>
      <w:r w:rsidR="46213500">
        <w:t xml:space="preserve">Cette méthode va être appelé dans le timer 1. </w:t>
      </w:r>
      <w:r w:rsidR="3AB8A258">
        <w:t>Ce</w:t>
      </w:r>
      <w:r w:rsidR="46213500">
        <w:t xml:space="preserve"> timer est </w:t>
      </w:r>
      <w:r w:rsidR="03BFE140">
        <w:t xml:space="preserve">le plus rapide donc il n’y aura pas de </w:t>
      </w:r>
      <w:r w:rsidR="55471385">
        <w:t xml:space="preserve">moment </w:t>
      </w:r>
      <w:r w:rsidR="439CB9CA">
        <w:t>où</w:t>
      </w:r>
      <w:r w:rsidR="55471385">
        <w:t xml:space="preserve"> la balle chevauchera l’ennemi. Il y a aussi les balles que les ennemis tir c’est le </w:t>
      </w:r>
      <w:r w:rsidR="3C19EBE7">
        <w:t>même</w:t>
      </w:r>
      <w:r w:rsidR="55471385">
        <w:t xml:space="preserve"> principe </w:t>
      </w:r>
      <w:r w:rsidR="0B994B28">
        <w:t>que les balles que le joueur tir juste au lieu d’apparaitre sous le vaisseau</w:t>
      </w:r>
      <w:r w:rsidR="28BCDA98">
        <w:t>,</w:t>
      </w:r>
      <w:r w:rsidR="0B994B28">
        <w:t xml:space="preserve"> </w:t>
      </w:r>
      <w:r w:rsidR="60F30233">
        <w:t>elles apparaissent</w:t>
      </w:r>
      <w:r w:rsidR="5D1FCCE5">
        <w:t xml:space="preserve"> en haut de la </w:t>
      </w:r>
      <w:r w:rsidR="033B28C4">
        <w:t>fenêtre</w:t>
      </w:r>
      <w:r w:rsidR="5D1FCCE5">
        <w:t xml:space="preserve"> et toujours au-dessus du vaisseau</w:t>
      </w:r>
      <w:r w:rsidR="02C8BA3F">
        <w:t xml:space="preserve">. Le </w:t>
      </w:r>
      <w:r w:rsidR="7BB4060A">
        <w:t>système</w:t>
      </w:r>
      <w:r w:rsidR="02C8BA3F">
        <w:t xml:space="preserve"> de </w:t>
      </w:r>
      <w:r w:rsidR="4E54A8A5">
        <w:t>collision</w:t>
      </w:r>
      <w:r w:rsidR="02C8BA3F">
        <w:t xml:space="preserve"> reste le </w:t>
      </w:r>
      <w:r w:rsidR="7201D31B">
        <w:t>même</w:t>
      </w:r>
      <w:r w:rsidR="6F316D7C">
        <w:t xml:space="preserve">. Cependant le système de collision de la capacité spécial avec </w:t>
      </w:r>
      <w:r w:rsidR="57D78601">
        <w:t xml:space="preserve">les ennemis est un peu </w:t>
      </w:r>
      <w:r w:rsidR="2CE8979C">
        <w:t>différent</w:t>
      </w:r>
      <w:r w:rsidR="57D78601">
        <w:t xml:space="preserve"> car quand la balle va toucher un ennemi la balle ne va disparaitre car </w:t>
      </w:r>
      <w:r w:rsidR="3162F9D5">
        <w:t>c’est un tir puissant</w:t>
      </w:r>
      <w:r w:rsidR="5E57BE1C">
        <w:t>.</w:t>
      </w:r>
    </w:p>
    <w:p w14:paraId="00D34FBB" w14:textId="1704422F" w:rsidR="5714868D" w:rsidRDefault="5714868D" w:rsidP="24E671F9">
      <w:pPr>
        <w:pStyle w:val="Retraitcorpsdetexte"/>
      </w:pPr>
      <w:r>
        <w:t xml:space="preserve">Quand on tue un ennemi on récupère un point d’expérience. </w:t>
      </w:r>
      <w:r w:rsidR="63A94C84">
        <w:t xml:space="preserve">La méthode LevelUP va voir si la variable </w:t>
      </w:r>
      <w:r w:rsidR="078E6F4A">
        <w:t>des points</w:t>
      </w:r>
      <w:r w:rsidR="63A94C84">
        <w:t xml:space="preserve"> d’</w:t>
      </w:r>
      <w:r w:rsidR="4F29ADA7">
        <w:t>expérience</w:t>
      </w:r>
      <w:r w:rsidR="63A94C84">
        <w:t xml:space="preserve"> est </w:t>
      </w:r>
      <w:r w:rsidR="3448E903">
        <w:t>égale</w:t>
      </w:r>
      <w:r w:rsidR="63A94C84">
        <w:t xml:space="preserve"> </w:t>
      </w:r>
      <w:r w:rsidR="1E6511AA">
        <w:t>à</w:t>
      </w:r>
      <w:r w:rsidR="63A94C84">
        <w:t xml:space="preserve"> </w:t>
      </w:r>
      <w:r w:rsidR="4ABB97B8">
        <w:t>six, si c’est le cas ça va ajouter un niveau en plus</w:t>
      </w:r>
      <w:r w:rsidR="336F1E24">
        <w:t xml:space="preserve">, on reset les points d’expérience et des boutons </w:t>
      </w:r>
      <w:r w:rsidR="094AA562">
        <w:t>au-dessus</w:t>
      </w:r>
      <w:r w:rsidR="336F1E24">
        <w:t xml:space="preserve"> des</w:t>
      </w:r>
      <w:r w:rsidR="37966E64">
        <w:t xml:space="preserve"> deux</w:t>
      </w:r>
      <w:r w:rsidR="336F1E24">
        <w:t xml:space="preserve"> </w:t>
      </w:r>
      <w:r w:rsidR="28245739">
        <w:t>habilités</w:t>
      </w:r>
      <w:r w:rsidR="336F1E24">
        <w:t xml:space="preserve"> vont s’afficher avec marquer dessus </w:t>
      </w:r>
      <w:r w:rsidR="754591F5">
        <w:t>améliorer</w:t>
      </w:r>
      <w:r w:rsidR="1CD7C2CE">
        <w:t>. Quand on va appuyer sur un des boutons</w:t>
      </w:r>
      <w:r w:rsidR="47C5167F">
        <w:t>, par exemple celui au-dessus de l’attaque de base cela va améliorer l’attaque de base en tirant plus vite</w:t>
      </w:r>
      <w:r w:rsidR="5AB01013">
        <w:t xml:space="preserve"> et aussi les deux boutons vont disparaitre</w:t>
      </w:r>
      <w:r w:rsidR="47C5167F">
        <w:t xml:space="preserve">. Donc </w:t>
      </w:r>
      <w:r w:rsidR="106CD38D">
        <w:t>ça</w:t>
      </w:r>
      <w:r w:rsidR="47C5167F">
        <w:t xml:space="preserve"> a </w:t>
      </w:r>
      <w:r w:rsidR="5708E41F">
        <w:t>diminué</w:t>
      </w:r>
      <w:r w:rsidR="47C5167F">
        <w:t xml:space="preserve"> </w:t>
      </w:r>
      <w:r w:rsidR="31F9BE19">
        <w:t>le temps du timer qui gère la création des balles</w:t>
      </w:r>
      <w:r w:rsidR="567534BF">
        <w:t xml:space="preserve">. </w:t>
      </w:r>
    </w:p>
    <w:p w14:paraId="083CC2D8" w14:textId="77729125" w:rsidR="25A33D9A" w:rsidRDefault="25A33D9A" w:rsidP="25A33D9A">
      <w:pPr>
        <w:pStyle w:val="Retraitcorpsdetexte"/>
      </w:pPr>
    </w:p>
    <w:p w14:paraId="6CDF8ABE" w14:textId="64834E39" w:rsidR="24E671F9" w:rsidRDefault="24E671F9" w:rsidP="24E671F9">
      <w:pPr>
        <w:pStyle w:val="Retraitcorpsdetexte"/>
      </w:pPr>
    </w:p>
    <w:p w14:paraId="26D22535" w14:textId="66EFC251" w:rsidR="36E432AA" w:rsidRDefault="36E432AA" w:rsidP="25A33D9A">
      <w:pPr>
        <w:pStyle w:val="Retraitcorpsdetexte"/>
      </w:pPr>
      <w:r>
        <w:t xml:space="preserve">Quand le joueur va perdre pour une quel qu'onques raison la </w:t>
      </w:r>
      <w:r w:rsidR="32779FF8">
        <w:t>fenêtre</w:t>
      </w:r>
      <w:r>
        <w:t xml:space="preserve"> de jeu va se cac</w:t>
      </w:r>
      <w:r w:rsidR="6672FF5C">
        <w:t>her et la fenêtre de fin de jeu va s’ouvrir</w:t>
      </w:r>
      <w:r w:rsidR="7412AF94">
        <w:t xml:space="preserve">. Il va </w:t>
      </w:r>
      <w:r w:rsidR="0027CE58">
        <w:t>être</w:t>
      </w:r>
      <w:r w:rsidR="7412AF94">
        <w:t xml:space="preserve"> </w:t>
      </w:r>
      <w:r w:rsidR="0A9C5347">
        <w:t>écrit</w:t>
      </w:r>
      <w:r w:rsidR="7412AF94">
        <w:t xml:space="preserve"> sur un label en haut Game </w:t>
      </w:r>
      <w:r w:rsidR="4674012D">
        <w:t>O</w:t>
      </w:r>
      <w:r w:rsidR="7412AF94">
        <w:t>ver</w:t>
      </w:r>
      <w:r w:rsidR="547CA507">
        <w:t xml:space="preserve"> et en dessous </w:t>
      </w:r>
      <w:r w:rsidR="6D44C26E">
        <w:t>la cause de la mort sera écrite aussi dans un label</w:t>
      </w:r>
      <w:r w:rsidR="288B01AF">
        <w:t>. Deux boutons seront disposés en dessous avec écrit dessus rejouer et continuer</w:t>
      </w:r>
      <w:r w:rsidR="03B36DE1">
        <w:t xml:space="preserve">. Si on appuie sur rejouer cette </w:t>
      </w:r>
      <w:r w:rsidR="4D098E4C">
        <w:t>fenêtre</w:t>
      </w:r>
      <w:r w:rsidR="03B36DE1">
        <w:t xml:space="preserve"> va se fermer et la </w:t>
      </w:r>
      <w:r w:rsidR="34658355">
        <w:t>fenêtre</w:t>
      </w:r>
      <w:r w:rsidR="03B36DE1">
        <w:t xml:space="preserve"> d</w:t>
      </w:r>
      <w:r w:rsidR="448DEF43">
        <w:t>u jeu s’ouvre</w:t>
      </w:r>
      <w:r w:rsidR="0881E8C3">
        <w:t>.</w:t>
      </w:r>
    </w:p>
    <w:p w14:paraId="2D80808B" w14:textId="0D93AFFE" w:rsidR="0881E8C3" w:rsidRDefault="0881E8C3" w:rsidP="24E671F9">
      <w:pPr>
        <w:pStyle w:val="Retraitcorpsdetexte"/>
      </w:pPr>
      <w:r>
        <w:t xml:space="preserve">Si on appuie sur le bouton continuer cette fenêtre va se fermer et la fenêtre du menu principale s’ouvre. </w:t>
      </w:r>
    </w:p>
    <w:p w14:paraId="5EC5EC1E" w14:textId="0282BEF0" w:rsidR="1A7E0583" w:rsidRDefault="1A7E0583" w:rsidP="24E671F9">
      <w:pPr>
        <w:pStyle w:val="Retraitcorpsdetexte"/>
      </w:pPr>
      <w:r>
        <w:t xml:space="preserve">Quand le joueur va </w:t>
      </w:r>
      <w:r w:rsidR="630D3759">
        <w:t>gagner</w:t>
      </w:r>
      <w:r>
        <w:t xml:space="preserve"> en tuant </w:t>
      </w:r>
      <w:r w:rsidR="0449913D">
        <w:t>tous</w:t>
      </w:r>
      <w:r>
        <w:t xml:space="preserve"> les ennemis de toutes les vagues, </w:t>
      </w:r>
      <w:r w:rsidR="24634EA6">
        <w:t xml:space="preserve">cette </w:t>
      </w:r>
      <w:r w:rsidR="4711592D">
        <w:t>fenêtre</w:t>
      </w:r>
      <w:r w:rsidR="24634EA6">
        <w:t xml:space="preserve"> se ferme, </w:t>
      </w:r>
      <w:r>
        <w:t xml:space="preserve">la </w:t>
      </w:r>
      <w:r w:rsidR="710ED826">
        <w:t>même</w:t>
      </w:r>
      <w:r>
        <w:t xml:space="preserve"> </w:t>
      </w:r>
      <w:r w:rsidR="7D0DEAE1">
        <w:t>fenêtre</w:t>
      </w:r>
      <w:r>
        <w:t xml:space="preserve"> que si on pe</w:t>
      </w:r>
      <w:r w:rsidR="4FE05597">
        <w:t xml:space="preserve">rd </w:t>
      </w:r>
      <w:r w:rsidR="6BD76C3A">
        <w:t xml:space="preserve">s’ouvre mais a la place de Game over il y a écrit Game Win et </w:t>
      </w:r>
      <w:r w:rsidR="599442EE">
        <w:t>en dessous des félicitations sont écrite.</w:t>
      </w:r>
    </w:p>
    <w:p w14:paraId="780C81FE" w14:textId="00A4A179" w:rsidR="599442EE" w:rsidRDefault="599442EE" w:rsidP="24E671F9">
      <w:pPr>
        <w:pStyle w:val="Retraitcorpsdetexte"/>
      </w:pPr>
      <w:r>
        <w:t>Les boutons sont les mêmes que quand on perd.</w:t>
      </w:r>
    </w:p>
    <w:p w14:paraId="071FBCB1" w14:textId="783C3AC0" w:rsidR="5DCBD8B2" w:rsidRDefault="5DCBD8B2" w:rsidP="24E671F9">
      <w:pPr>
        <w:pStyle w:val="Informations"/>
        <w:numPr>
          <w:ilvl w:val="5"/>
          <w:numId w:val="13"/>
        </w:numPr>
      </w:pPr>
      <w:r>
        <w:t>Ce paragraphe décrit le fonctionnement de manière détaillée.</w:t>
      </w:r>
    </w:p>
    <w:p w14:paraId="7364786A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Autant que possible de manière graphique, imagée, tableaux, etc.</w:t>
      </w:r>
    </w:p>
    <w:p w14:paraId="0A563293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Tous les cas particuliers devraient y être spécifiés…</w:t>
      </w:r>
    </w:p>
    <w:p w14:paraId="286E8EB2" w14:textId="77777777" w:rsidR="5DCBD8B2" w:rsidRDefault="5DCBD8B2" w:rsidP="24E671F9">
      <w:pPr>
        <w:pStyle w:val="Informations"/>
        <w:numPr>
          <w:ilvl w:val="5"/>
          <w:numId w:val="13"/>
        </w:numPr>
      </w:pPr>
      <w:r>
        <w:t>Il s’agit d’y présenter les fonctionnalités à développer :</w:t>
      </w:r>
    </w:p>
    <w:p w14:paraId="6731AF2D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Découpage en étapes, en modules, en fonctionnalités, etc.</w:t>
      </w:r>
    </w:p>
    <w:p w14:paraId="4674A7E2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Formulaires, interfaces graphiques, pages web, etc.</w:t>
      </w:r>
    </w:p>
    <w:p w14:paraId="03E6C57E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lastRenderedPageBreak/>
        <w:t>Schémas de navigation, schémas événementiels, structogramme, pseudocode, etc.</w:t>
      </w:r>
    </w:p>
    <w:p w14:paraId="7EC6048F" w14:textId="77777777" w:rsidR="5DCBD8B2" w:rsidRDefault="5DCBD8B2" w:rsidP="24E671F9">
      <w:pPr>
        <w:pStyle w:val="Informations"/>
        <w:numPr>
          <w:ilvl w:val="5"/>
          <w:numId w:val="13"/>
        </w:numPr>
      </w:pPr>
      <w:r>
        <w:t>Si le projet inclut une base de données :</w:t>
      </w:r>
    </w:p>
    <w:p w14:paraId="53C2FF6A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Dictionnaire des données</w:t>
      </w:r>
    </w:p>
    <w:p w14:paraId="15826175" w14:textId="16C76CDB" w:rsidR="5DCBD8B2" w:rsidRDefault="5DCBD8B2" w:rsidP="24E671F9">
      <w:pPr>
        <w:pStyle w:val="Informations"/>
        <w:numPr>
          <w:ilvl w:val="6"/>
          <w:numId w:val="13"/>
        </w:numPr>
      </w:pPr>
      <w:r>
        <w:t>Modèle conceptuel des données, modèles logique des données.</w:t>
      </w:r>
    </w:p>
    <w:p w14:paraId="3CD999A5" w14:textId="6F1815F9" w:rsidR="009F3E72" w:rsidRDefault="004146D4" w:rsidP="007352E5">
      <w:pPr>
        <w:pStyle w:val="Titre2"/>
      </w:pPr>
      <w:r>
        <w:t>UX</w:t>
      </w:r>
    </w:p>
    <w:p w14:paraId="67109B4D" w14:textId="77777777" w:rsidR="004146D4" w:rsidRDefault="004146D4" w:rsidP="004146D4">
      <w:pPr>
        <w:pStyle w:val="Informations"/>
        <w:ind w:left="2520"/>
      </w:pPr>
    </w:p>
    <w:p w14:paraId="5D497B6B" w14:textId="134859EE" w:rsidR="004146D4" w:rsidRDefault="007352E5" w:rsidP="007352E5">
      <w:pPr>
        <w:pStyle w:val="Titre3"/>
      </w:pPr>
      <w:r>
        <w:t>Conception centrée utilisateur</w:t>
      </w:r>
    </w:p>
    <w:p w14:paraId="3793246B" w14:textId="1F5D81E0" w:rsidR="009A30F1" w:rsidRPr="009A30F1" w:rsidRDefault="009A30F1" w:rsidP="009A30F1">
      <w:pPr>
        <w:pStyle w:val="Retraitcorpsdetexte3"/>
      </w:pPr>
      <w:r w:rsidRPr="009A30F1">
        <w:rPr>
          <w:noProof/>
        </w:rPr>
        <w:drawing>
          <wp:inline distT="0" distB="0" distL="0" distR="0" wp14:anchorId="614C3255" wp14:editId="319A3B1A">
            <wp:extent cx="2793614" cy="1674320"/>
            <wp:effectExtent l="19050" t="19050" r="6985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16855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0CB6A" w14:textId="74D8C002" w:rsidR="007352E5" w:rsidRDefault="007352E5" w:rsidP="007352E5">
      <w:pPr>
        <w:pStyle w:val="Retraitcorpsdetexte3"/>
        <w:jc w:val="left"/>
      </w:pPr>
      <w:r w:rsidRPr="007352E5">
        <w:rPr>
          <w:noProof/>
        </w:rPr>
        <w:drawing>
          <wp:inline distT="0" distB="0" distL="0" distR="0" wp14:anchorId="43CACBE4" wp14:editId="3A4B000B">
            <wp:extent cx="2801341" cy="1669377"/>
            <wp:effectExtent l="19050" t="1905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763" cy="1684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E5A961" w14:textId="24F7A6B8" w:rsidR="00717354" w:rsidRDefault="007352E5" w:rsidP="00717354">
      <w:pPr>
        <w:pStyle w:val="Retraitcorpsdetexte3"/>
        <w:jc w:val="left"/>
        <w:rPr>
          <w:noProof/>
        </w:rPr>
      </w:pPr>
      <w:r>
        <w:t>Voici les deux personas</w:t>
      </w:r>
      <w:r w:rsidR="00625048">
        <w:t>, en premier on a Amélie Durant une grande fan du côté artistique dans les jeux</w:t>
      </w:r>
      <w:r w:rsidR="009A30F1">
        <w:t xml:space="preserve">. Mais sa plus grande peine c’est d’avoir un clavier français, dans énormément de jeu on ne peut changer les touches ce qu’il l’énerve beaucoup. En </w:t>
      </w:r>
      <w:r w:rsidR="00DD191D">
        <w:t>remédiant</w:t>
      </w:r>
      <w:r w:rsidR="009A30F1">
        <w:t xml:space="preserve"> </w:t>
      </w:r>
      <w:r w:rsidR="00DD191D">
        <w:t xml:space="preserve">a son </w:t>
      </w:r>
      <w:r w:rsidR="00717354">
        <w:t>problème</w:t>
      </w:r>
      <w:r w:rsidR="00DD191D">
        <w:t xml:space="preserve"> j’ai tout de suite pensé </w:t>
      </w:r>
      <w:r w:rsidR="00717354">
        <w:t>à</w:t>
      </w:r>
      <w:r w:rsidR="00DD191D">
        <w:t xml:space="preserve"> un endroit dans les </w:t>
      </w:r>
      <w:r w:rsidR="00717354">
        <w:t>paramètres</w:t>
      </w:r>
      <w:r w:rsidR="00DD191D">
        <w:t xml:space="preserve"> ou on peut changer les touches de jeu</w:t>
      </w:r>
      <w:r w:rsidR="00717354">
        <w:t>.</w:t>
      </w:r>
      <w:r w:rsidR="00717354" w:rsidRPr="00717354">
        <w:rPr>
          <w:noProof/>
        </w:rPr>
        <w:t xml:space="preserve"> </w:t>
      </w:r>
      <w:r w:rsidR="00717354" w:rsidRPr="00717354">
        <w:rPr>
          <w:noProof/>
        </w:rPr>
        <w:drawing>
          <wp:inline distT="0" distB="0" distL="0" distR="0" wp14:anchorId="6486AA2B" wp14:editId="1136329C">
            <wp:extent cx="3789881" cy="213603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785" cy="21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54A" w14:textId="77777777" w:rsidR="00717354" w:rsidRDefault="00717354">
      <w:pPr>
        <w:rPr>
          <w:noProof/>
          <w:szCs w:val="16"/>
        </w:rPr>
      </w:pPr>
      <w:r>
        <w:rPr>
          <w:noProof/>
        </w:rPr>
        <w:br w:type="page"/>
      </w:r>
    </w:p>
    <w:p w14:paraId="5C0C7B37" w14:textId="4AF10B42" w:rsidR="00717354" w:rsidRDefault="00717354" w:rsidP="00717354">
      <w:pPr>
        <w:pStyle w:val="Retraitcorpsdetexte3"/>
        <w:jc w:val="left"/>
        <w:rPr>
          <w:noProof/>
        </w:rPr>
      </w:pPr>
      <w:r>
        <w:rPr>
          <w:noProof/>
        </w:rPr>
        <w:lastRenderedPageBreak/>
        <w:t>Ensuite il y a le petit Timmy butch qui est épileptique mais adore les jeux,</w:t>
      </w:r>
    </w:p>
    <w:p w14:paraId="51FA8553" w14:textId="5D28CEE4" w:rsidR="00717354" w:rsidRDefault="00717354" w:rsidP="00717354">
      <w:pPr>
        <w:pStyle w:val="Retraitcorpsdetexte3"/>
        <w:jc w:val="left"/>
        <w:rPr>
          <w:noProof/>
        </w:rPr>
      </w:pPr>
      <w:r>
        <w:rPr>
          <w:noProof/>
        </w:rPr>
        <w:t xml:space="preserve">Les medecins ne conceil vraiment pas de jouer au jeu pour éviter au plus les crises d’épilepsie. Cependant il y a une option a cocher pour activer le mode épilepsie. Ce mode va desactiver toutes les animation flash du jeu </w:t>
      </w:r>
      <w:r w:rsidR="00F93D04">
        <w:rPr>
          <w:noProof/>
        </w:rPr>
        <w:t xml:space="preserve">et beaucoup ralentir le jeu </w:t>
      </w:r>
      <w:r>
        <w:rPr>
          <w:noProof/>
        </w:rPr>
        <w:t xml:space="preserve">ce qui peut grandement éviter des crises </w:t>
      </w:r>
      <w:r w:rsidR="004C3F70">
        <w:rPr>
          <w:noProof/>
        </w:rPr>
        <w:t xml:space="preserve">d’épilepsie </w:t>
      </w:r>
      <w:r>
        <w:rPr>
          <w:noProof/>
        </w:rPr>
        <w:t xml:space="preserve">a des personnes </w:t>
      </w:r>
      <w:r w:rsidR="00147625">
        <w:rPr>
          <w:noProof/>
        </w:rPr>
        <w:t>épileptique.</w:t>
      </w:r>
    </w:p>
    <w:p w14:paraId="70A097AA" w14:textId="77777777" w:rsidR="004D244B" w:rsidRDefault="004D244B" w:rsidP="00717354">
      <w:pPr>
        <w:pStyle w:val="Retraitcorpsdetexte3"/>
        <w:jc w:val="left"/>
        <w:rPr>
          <w:noProof/>
        </w:rPr>
      </w:pPr>
    </w:p>
    <w:p w14:paraId="51073D54" w14:textId="39BB909D" w:rsidR="004D244B" w:rsidRDefault="004D244B" w:rsidP="004D244B">
      <w:pPr>
        <w:pStyle w:val="Titre3"/>
        <w:rPr>
          <w:noProof/>
        </w:rPr>
      </w:pPr>
      <w:r>
        <w:rPr>
          <w:noProof/>
        </w:rPr>
        <w:t>Palette graphique</w:t>
      </w:r>
    </w:p>
    <w:p w14:paraId="384E2B54" w14:textId="3B63BFD3" w:rsidR="004D244B" w:rsidRDefault="001B42FA" w:rsidP="004D244B">
      <w:pPr>
        <w:pStyle w:val="Retraitcorpsdetexte3"/>
      </w:pPr>
      <w:r w:rsidRPr="001B42FA">
        <w:rPr>
          <w:noProof/>
        </w:rPr>
        <w:drawing>
          <wp:inline distT="0" distB="0" distL="0" distR="0" wp14:anchorId="7CC2D006" wp14:editId="1CD4C09E">
            <wp:extent cx="2760218" cy="128759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9664" cy="12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B24A" w14:textId="26420678" w:rsidR="001B42FA" w:rsidRDefault="001B42FA" w:rsidP="004D244B">
      <w:pPr>
        <w:pStyle w:val="Retraitcorpsdetexte3"/>
      </w:pPr>
      <w:r>
        <w:t>Voici la palette graphique de cette application.</w:t>
      </w:r>
    </w:p>
    <w:p w14:paraId="0EF3EF9C" w14:textId="77777777" w:rsidR="00131C21" w:rsidRDefault="001B42FA" w:rsidP="004D244B">
      <w:pPr>
        <w:pStyle w:val="Retraitcorpsdetexte3"/>
      </w:pPr>
      <w:r>
        <w:t xml:space="preserve">J’ai choisi cette palette car </w:t>
      </w:r>
      <w:r w:rsidR="008166B7">
        <w:t>l’ensemble de ces couleurs faisait un style plutôt retro futuriste ce qui est parfait pour ce jeu.</w:t>
      </w:r>
    </w:p>
    <w:p w14:paraId="48D7E627" w14:textId="4B7B6C61" w:rsidR="001B42FA" w:rsidRDefault="00131C21" w:rsidP="00131C21">
      <w:pPr>
        <w:pStyle w:val="Titre3"/>
      </w:pPr>
      <w:r>
        <w:t xml:space="preserve">Eco-Conception </w:t>
      </w:r>
      <w:r w:rsidR="008166B7">
        <w:t xml:space="preserve"> </w:t>
      </w:r>
    </w:p>
    <w:p w14:paraId="2E6702C4" w14:textId="306212FA" w:rsidR="00131C21" w:rsidRDefault="00131C21" w:rsidP="00131C21">
      <w:pPr>
        <w:pStyle w:val="Retraitcorpsdetexte3"/>
      </w:pPr>
      <w:r>
        <w:t xml:space="preserve">Pour l’éco-conception dans ce jeu j’ai plutôt choisi une approche de sensibilisation en remplaçant les aliens par des déchets qu’il faut </w:t>
      </w:r>
      <w:r w:rsidR="003B4EF8">
        <w:t>détruire.</w:t>
      </w:r>
      <w:r w:rsidR="00610744">
        <w:t xml:space="preserve"> Et en plus de </w:t>
      </w:r>
      <w:r w:rsidR="00D04CCD">
        <w:t>ça</w:t>
      </w:r>
      <w:r w:rsidR="00610744">
        <w:t xml:space="preserve"> toutes les images sont de qualité ultra réduit</w:t>
      </w:r>
      <w:r w:rsidR="000E4587">
        <w:t>e.</w:t>
      </w:r>
    </w:p>
    <w:p w14:paraId="2D26E7C8" w14:textId="57771421" w:rsidR="00D04CCD" w:rsidRDefault="00F84973" w:rsidP="00F84973">
      <w:pPr>
        <w:pStyle w:val="Titre2"/>
      </w:pPr>
      <w:r>
        <w:t xml:space="preserve">Conception UX </w:t>
      </w:r>
    </w:p>
    <w:p w14:paraId="2E82769A" w14:textId="454E7C95" w:rsidR="00F84973" w:rsidRPr="00F84973" w:rsidRDefault="009B4561" w:rsidP="00F84973">
      <w:pPr>
        <w:pStyle w:val="Retraitcorpsdetexte"/>
      </w:pPr>
      <w:r>
        <w:t>Voici</w:t>
      </w:r>
      <w:r w:rsidR="00F37429">
        <w:t xml:space="preserve"> la maquette basse fidélité</w:t>
      </w:r>
    </w:p>
    <w:p w14:paraId="0509A8B7" w14:textId="5F03FB39" w:rsidR="00620604" w:rsidRDefault="00F84973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5243F79E" wp14:editId="3CC2EE5D">
            <wp:extent cx="2772461" cy="1556797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8864" cy="15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680273">
        <w:t>Menu</w:t>
      </w:r>
      <w:r w:rsidR="00F37429">
        <w:t xml:space="preserve"> de base </w:t>
      </w:r>
      <w:r>
        <w:rPr>
          <w:noProof/>
        </w:rPr>
        <w:drawing>
          <wp:inline distT="0" distB="0" distL="0" distR="0" wp14:anchorId="4A94A5CE" wp14:editId="07D9B7F6">
            <wp:extent cx="2772410" cy="156013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903" cy="156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273">
        <w:tab/>
        <w:t>Menu des scores</w:t>
      </w:r>
    </w:p>
    <w:p w14:paraId="7BF7A660" w14:textId="540D327E" w:rsidR="00F84973" w:rsidRDefault="00F84973" w:rsidP="007352E5">
      <w:pPr>
        <w:pStyle w:val="Retraitcorpsdetexte"/>
        <w:jc w:val="left"/>
      </w:pPr>
      <w:r>
        <w:rPr>
          <w:noProof/>
        </w:rPr>
        <w:lastRenderedPageBreak/>
        <w:drawing>
          <wp:inline distT="0" distB="0" distL="0" distR="0" wp14:anchorId="28CA285B" wp14:editId="035EEDBD">
            <wp:extent cx="3428820" cy="1932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139" cy="19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62B">
        <w:t xml:space="preserve"> Editeur de niveau</w:t>
      </w:r>
      <w:r>
        <w:rPr>
          <w:noProof/>
        </w:rPr>
        <w:drawing>
          <wp:inline distT="0" distB="0" distL="0" distR="0" wp14:anchorId="6A055AB4" wp14:editId="0ACE78B8">
            <wp:extent cx="3421035" cy="192928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256" cy="19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587">
        <w:t xml:space="preserve"> </w:t>
      </w:r>
      <w:r w:rsidR="009B4561">
        <w:t>Paramètre</w:t>
      </w:r>
    </w:p>
    <w:p w14:paraId="2282A6E8" w14:textId="2CE24160" w:rsidR="00F84973" w:rsidRDefault="006B062B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5E220947" wp14:editId="0136F66B">
            <wp:extent cx="3594030" cy="259427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803" cy="26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561">
        <w:t xml:space="preserve"> Jeu</w:t>
      </w:r>
    </w:p>
    <w:p w14:paraId="1EAEB152" w14:textId="3BA4C84C" w:rsidR="00F908FE" w:rsidRDefault="00F908FE">
      <w:r>
        <w:br w:type="page"/>
      </w:r>
    </w:p>
    <w:p w14:paraId="3BA4DC75" w14:textId="77777777" w:rsidR="00F908FE" w:rsidRDefault="00F908FE" w:rsidP="007352E5">
      <w:pPr>
        <w:pStyle w:val="Retraitcorpsdetexte"/>
        <w:jc w:val="left"/>
      </w:pPr>
    </w:p>
    <w:p w14:paraId="3F5C6D20" w14:textId="75D9D861" w:rsidR="000163C6" w:rsidRDefault="000163C6" w:rsidP="007352E5">
      <w:pPr>
        <w:pStyle w:val="Retraitcorpsdetexte"/>
        <w:jc w:val="left"/>
      </w:pPr>
      <w:r>
        <w:t xml:space="preserve">Voici la maquette </w:t>
      </w:r>
      <w:r w:rsidR="00F908FE">
        <w:t>haute-fidélité</w:t>
      </w:r>
    </w:p>
    <w:p w14:paraId="016C6CC9" w14:textId="6D922343" w:rsidR="00F908FE" w:rsidRDefault="00F908FE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1AC57B30" wp14:editId="3EE5E3D6">
            <wp:extent cx="3922699" cy="220354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214" cy="22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7CA">
        <w:t>Menu de base</w:t>
      </w:r>
    </w:p>
    <w:p w14:paraId="267DF84A" w14:textId="3BDF7016" w:rsidR="00F908FE" w:rsidRDefault="00F908FE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45E2375B" wp14:editId="65C3E5B6">
            <wp:extent cx="3915799" cy="2210462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233" cy="22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7CA">
        <w:t>Editeur de niveau</w:t>
      </w:r>
    </w:p>
    <w:p w14:paraId="54773C8A" w14:textId="00EEC6CC" w:rsidR="00F908FE" w:rsidRDefault="00F908FE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20908A48" wp14:editId="29CF8535">
            <wp:extent cx="3907405" cy="221046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411" cy="22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FD0">
        <w:t>Menu des scores</w:t>
      </w:r>
    </w:p>
    <w:p w14:paraId="4AFD809B" w14:textId="6CDEE8BC" w:rsidR="00F908FE" w:rsidRDefault="00F908FE" w:rsidP="007352E5">
      <w:pPr>
        <w:pStyle w:val="Retraitcorpsdetexte"/>
        <w:jc w:val="left"/>
      </w:pPr>
      <w:r>
        <w:rPr>
          <w:noProof/>
        </w:rPr>
        <w:lastRenderedPageBreak/>
        <w:drawing>
          <wp:inline distT="0" distB="0" distL="0" distR="0" wp14:anchorId="0200FFC2" wp14:editId="7E2FF0C7">
            <wp:extent cx="3864334" cy="217118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154" cy="21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FD0">
        <w:t>Paramètres</w:t>
      </w:r>
    </w:p>
    <w:p w14:paraId="0DC5DA89" w14:textId="6CB95A39" w:rsidR="00BB7C16" w:rsidRDefault="00F908FE" w:rsidP="004146D4">
      <w:pPr>
        <w:pStyle w:val="Retraitcorpsdetexte"/>
      </w:pPr>
      <w:r>
        <w:rPr>
          <w:noProof/>
        </w:rPr>
        <w:drawing>
          <wp:inline distT="0" distB="0" distL="0" distR="0" wp14:anchorId="1A49D1B7" wp14:editId="0F2EBDC3">
            <wp:extent cx="3859088" cy="218908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228" cy="22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FD0">
        <w:t>Jeu</w:t>
      </w:r>
    </w:p>
    <w:p w14:paraId="431D1FFE" w14:textId="77777777" w:rsidR="002F0F53" w:rsidRDefault="002F0F53" w:rsidP="004146D4">
      <w:pPr>
        <w:pStyle w:val="Retraitcorpsdetexte"/>
      </w:pPr>
    </w:p>
    <w:p w14:paraId="19253AAC" w14:textId="03F2D46A" w:rsidR="00DE6658" w:rsidRDefault="00DE6658" w:rsidP="004146D4">
      <w:pPr>
        <w:pStyle w:val="Retraitcorpsdetexte"/>
      </w:pPr>
    </w:p>
    <w:p w14:paraId="20AE1275" w14:textId="32D13C29" w:rsidR="004146D4" w:rsidRPr="004146D4" w:rsidRDefault="004146D4" w:rsidP="007352E5">
      <w:pPr>
        <w:pStyle w:val="Titre2"/>
      </w:pPr>
      <w:r>
        <w:t>DB</w:t>
      </w:r>
    </w:p>
    <w:p w14:paraId="66ECD93E" w14:textId="7306E89D" w:rsidR="00D93266" w:rsidRDefault="002D2AFB" w:rsidP="006D1FF9">
      <w:pPr>
        <w:pStyle w:val="Titre3"/>
      </w:pPr>
      <w:r>
        <w:t>Création</w:t>
      </w:r>
      <w:r w:rsidR="006D1FF9">
        <w:t xml:space="preserve"> des index </w:t>
      </w:r>
    </w:p>
    <w:p w14:paraId="623F09C1" w14:textId="77777777" w:rsidR="002D2AFB" w:rsidRPr="002D2AFB" w:rsidRDefault="002D2AFB" w:rsidP="002D2AFB">
      <w:pPr>
        <w:pStyle w:val="Retraitcorpsdetexte3"/>
      </w:pPr>
    </w:p>
    <w:p w14:paraId="50987221" w14:textId="5CD89D97" w:rsidR="006D1FF9" w:rsidRDefault="006D1FF9" w:rsidP="006D1FF9">
      <w:pPr>
        <w:pStyle w:val="Titre3"/>
      </w:pPr>
      <w:r>
        <w:t xml:space="preserve">Backup / Restore </w:t>
      </w:r>
    </w:p>
    <w:p w14:paraId="7959422A" w14:textId="1FFBFE4D" w:rsidR="002D2AFB" w:rsidRPr="002D2AFB" w:rsidRDefault="002D2AFB" w:rsidP="002D2AFB">
      <w:pPr>
        <w:pStyle w:val="Retraitcorpsdetexte3"/>
      </w:pPr>
      <w:r>
        <w:t>Pour faire un backup de cette base de donnée il faut exécuter cette commande : mysqldump -u [admin] -p db_</w:t>
      </w:r>
    </w:p>
    <w:p w14:paraId="23B2C05B" w14:textId="77777777" w:rsidR="002D2AFB" w:rsidRPr="002D2AFB" w:rsidRDefault="002D2AFB" w:rsidP="002D2AFB">
      <w:pPr>
        <w:pStyle w:val="NormalWeb"/>
        <w:rPr>
          <w:lang w:val="en-US"/>
        </w:rPr>
      </w:pPr>
      <w:r w:rsidRPr="002D2AFB">
        <w:rPr>
          <w:lang w:val="en-US"/>
        </w:rPr>
        <w:t>Commande Backup : mysqldump -u [username] -p db_spaceinvaders &gt;     db_spaceinvaders_backup.sql</w:t>
      </w:r>
    </w:p>
    <w:p w14:paraId="1B8A18DC" w14:textId="77777777" w:rsidR="002D2AFB" w:rsidRPr="002D2AFB" w:rsidRDefault="002D2AFB" w:rsidP="002D2AFB">
      <w:pPr>
        <w:pStyle w:val="NormalWeb"/>
        <w:rPr>
          <w:lang w:val="en-US"/>
        </w:rPr>
      </w:pPr>
      <w:r w:rsidRPr="002D2AFB">
        <w:rPr>
          <w:lang w:val="en-US"/>
        </w:rPr>
        <w:t>Commande Restore: mysql -u [username] -p db_spaceinvaders &lt; db_spaceinvaders_backup.sql</w:t>
      </w:r>
    </w:p>
    <w:p w14:paraId="135FA60E" w14:textId="77777777" w:rsidR="002D2AFB" w:rsidRPr="002D2AFB" w:rsidRDefault="002D2AFB" w:rsidP="002D2AFB">
      <w:pPr>
        <w:pStyle w:val="Retraitcorpsdetexte3"/>
        <w:rPr>
          <w:lang w:val="en-US"/>
        </w:rPr>
      </w:pPr>
    </w:p>
    <w:p w14:paraId="2ABC0715" w14:textId="551CC767" w:rsidR="24E671F9" w:rsidRPr="002D2AFB" w:rsidRDefault="24E671F9" w:rsidP="24E671F9">
      <w:pPr>
        <w:pStyle w:val="Retraitcorpsdetexte"/>
        <w:rPr>
          <w:lang w:val="en-US"/>
        </w:rPr>
      </w:pPr>
    </w:p>
    <w:p w14:paraId="100A3395" w14:textId="5565B96A" w:rsidR="24E671F9" w:rsidRPr="002D2AFB" w:rsidRDefault="24E671F9" w:rsidP="24E671F9">
      <w:pPr>
        <w:pStyle w:val="Retraitcorpsdetexte"/>
        <w:rPr>
          <w:lang w:val="en-US"/>
        </w:rPr>
      </w:pPr>
    </w:p>
    <w:p w14:paraId="5179438A" w14:textId="55FABAC5" w:rsidR="00505421" w:rsidRPr="007F30AE" w:rsidRDefault="5B8C6C9F" w:rsidP="007352E5">
      <w:pPr>
        <w:pStyle w:val="Titre2"/>
      </w:pPr>
      <w:bookmarkStart w:id="20" w:name="_Toc308526336"/>
      <w:bookmarkStart w:id="21" w:name="_Toc532179961"/>
      <w:r>
        <w:t>Journal de travail</w:t>
      </w:r>
      <w:bookmarkEnd w:id="20"/>
    </w:p>
    <w:p w14:paraId="44CC258D" w14:textId="726FF1FA" w:rsidR="5B8C6C9F" w:rsidRDefault="5B8C6C9F" w:rsidP="24E671F9">
      <w:pPr>
        <w:pStyle w:val="Retraitcorpsdetexte"/>
      </w:pPr>
      <w:r>
        <w:t>Le journal de travail se trouve dans ce répertoire :</w:t>
      </w:r>
    </w:p>
    <w:p w14:paraId="3420DE73" w14:textId="77777777" w:rsidR="00505421" w:rsidRDefault="00505421" w:rsidP="00E619F5">
      <w:pPr>
        <w:pStyle w:val="Informations"/>
        <w:numPr>
          <w:ilvl w:val="5"/>
          <w:numId w:val="15"/>
        </w:numPr>
      </w:pPr>
      <w:r w:rsidRPr="00920F4E">
        <w:t>A ce stade, après l’analyse complète du projet, un planning détaillé et complet (avec tâches, sous-tâches, dépendances, durée</w:t>
      </w:r>
      <w:r w:rsidR="00B64C66" w:rsidRPr="00920F4E">
        <w:t>, …) peut être finalisé.</w:t>
      </w:r>
    </w:p>
    <w:p w14:paraId="6C02A908" w14:textId="77777777" w:rsidR="00111811" w:rsidRPr="00920F4E" w:rsidRDefault="00111811" w:rsidP="00E619F5">
      <w:pPr>
        <w:pStyle w:val="Informations"/>
        <w:numPr>
          <w:ilvl w:val="5"/>
          <w:numId w:val="15"/>
        </w:numPr>
      </w:pPr>
      <w:r>
        <w:lastRenderedPageBreak/>
        <w:t>Le planning détaillé doit s’inscrire dans le planning initial.</w:t>
      </w:r>
      <w:r w:rsidR="007211A1">
        <w:t xml:space="preserve"> Il faut que l’on puisse situer cette planification détaillée par rapport à la planification initiale.</w:t>
      </w:r>
    </w:p>
    <w:p w14:paraId="3D1B8E25" w14:textId="77777777" w:rsidR="007F30AE" w:rsidRPr="007F30AE" w:rsidRDefault="007F30AE" w:rsidP="00A46EB5">
      <w:pPr>
        <w:pStyle w:val="Titre1"/>
      </w:pPr>
      <w:bookmarkStart w:id="22" w:name="_Toc532179964"/>
      <w:bookmarkStart w:id="23" w:name="_Toc165969648"/>
      <w:bookmarkStart w:id="24" w:name="_Toc308526337"/>
      <w:bookmarkEnd w:id="21"/>
      <w:r w:rsidRPr="007F30AE">
        <w:t>Réalisation</w:t>
      </w:r>
      <w:bookmarkEnd w:id="22"/>
      <w:bookmarkEnd w:id="23"/>
      <w:bookmarkEnd w:id="24"/>
    </w:p>
    <w:p w14:paraId="6528ED31" w14:textId="77777777" w:rsidR="007F30AE" w:rsidRPr="007F30AE" w:rsidRDefault="007F30AE" w:rsidP="007352E5">
      <w:pPr>
        <w:pStyle w:val="Titre2"/>
      </w:pPr>
      <w:bookmarkStart w:id="25" w:name="_Toc532179965"/>
      <w:bookmarkStart w:id="26" w:name="_Toc165969649"/>
      <w:bookmarkStart w:id="27" w:name="_Toc308526338"/>
      <w:r w:rsidRPr="007F30AE">
        <w:t>Dossier de Réalisation</w:t>
      </w:r>
      <w:bookmarkEnd w:id="25"/>
      <w:bookmarkEnd w:id="26"/>
      <w:bookmarkEnd w:id="27"/>
    </w:p>
    <w:p w14:paraId="6E206324" w14:textId="77777777" w:rsidR="00B147A7" w:rsidRPr="00920F4E" w:rsidRDefault="00B147A7" w:rsidP="00E619F5">
      <w:pPr>
        <w:pStyle w:val="Informations"/>
        <w:numPr>
          <w:ilvl w:val="5"/>
          <w:numId w:val="16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14:paraId="6B883CF5" w14:textId="77777777" w:rsidR="00920F4E" w:rsidRPr="00920F4E" w:rsidRDefault="007F30AE" w:rsidP="00E619F5">
      <w:pPr>
        <w:pStyle w:val="Informations"/>
        <w:numPr>
          <w:ilvl w:val="5"/>
          <w:numId w:val="16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14:paraId="64977DF6" w14:textId="77777777" w:rsidR="00920F4E" w:rsidRPr="00920F4E" w:rsidRDefault="00B147A7" w:rsidP="00E619F5">
      <w:pPr>
        <w:pStyle w:val="Informations"/>
        <w:numPr>
          <w:ilvl w:val="6"/>
          <w:numId w:val="16"/>
        </w:numPr>
      </w:pPr>
      <w:r w:rsidRPr="00920F4E">
        <w:t>Versions des outils logiciels utilisés (OS, applications, pilotes, librairies, etc.)</w:t>
      </w:r>
    </w:p>
    <w:p w14:paraId="22C8230E" w14:textId="77777777" w:rsidR="00920F4E" w:rsidRPr="00920F4E" w:rsidRDefault="007F30AE" w:rsidP="00E619F5">
      <w:pPr>
        <w:pStyle w:val="Informations"/>
        <w:numPr>
          <w:ilvl w:val="6"/>
          <w:numId w:val="16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14:paraId="72F59E02" w14:textId="77777777" w:rsidR="00552D07" w:rsidRPr="00920F4E" w:rsidRDefault="00B147A7" w:rsidP="00E619F5">
      <w:pPr>
        <w:pStyle w:val="Informations"/>
        <w:numPr>
          <w:ilvl w:val="6"/>
          <w:numId w:val="16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14:paraId="53BBAF55" w14:textId="77777777" w:rsidR="00920F4E" w:rsidRPr="00920F4E" w:rsidRDefault="00552D07" w:rsidP="00E619F5">
      <w:pPr>
        <w:pStyle w:val="Informations"/>
        <w:numPr>
          <w:ilvl w:val="6"/>
          <w:numId w:val="16"/>
        </w:numPr>
      </w:pPr>
      <w:r w:rsidRPr="00920F4E">
        <w:t>Modèle physique d’une base de données.</w:t>
      </w:r>
    </w:p>
    <w:p w14:paraId="62422C6A" w14:textId="77777777" w:rsidR="00E81328" w:rsidRPr="00920F4E" w:rsidRDefault="00AB1CA6" w:rsidP="00E619F5">
      <w:pPr>
        <w:pStyle w:val="Informations"/>
        <w:numPr>
          <w:ilvl w:val="6"/>
          <w:numId w:val="16"/>
        </w:numPr>
      </w:pPr>
      <w:r w:rsidRPr="00920F4E">
        <w:t>Arborescences des documents produits</w:t>
      </w:r>
      <w:r w:rsidR="00552D07" w:rsidRPr="00920F4E">
        <w:t>.</w:t>
      </w:r>
    </w:p>
    <w:p w14:paraId="1FAEC4DD" w14:textId="77777777" w:rsidR="00552D07" w:rsidRPr="00920F4E" w:rsidRDefault="00552D07" w:rsidP="00E619F5">
      <w:pPr>
        <w:pStyle w:val="Informations"/>
        <w:numPr>
          <w:ilvl w:val="5"/>
          <w:numId w:val="16"/>
        </w:numPr>
      </w:pPr>
      <w:r>
        <w:t>Il faut décrire le parcours de réalisation e</w:t>
      </w:r>
      <w:r w:rsidR="00A3107E">
        <w:t>t</w:t>
      </w:r>
      <w:r>
        <w:t xml:space="preserve"> justifi</w:t>
      </w:r>
      <w:r w:rsidR="00A3107E">
        <w:t>er</w:t>
      </w:r>
      <w:r>
        <w:t xml:space="preserve"> les choix. </w:t>
      </w:r>
    </w:p>
    <w:p w14:paraId="235FFC1F" w14:textId="77777777" w:rsidR="007F30AE" w:rsidRPr="007F30AE" w:rsidRDefault="007F30AE" w:rsidP="00A46EB5">
      <w:pPr>
        <w:pStyle w:val="Titre1"/>
      </w:pPr>
      <w:bookmarkStart w:id="28" w:name="_Toc165969653"/>
      <w:bookmarkStart w:id="29" w:name="_Toc308526342"/>
      <w:r w:rsidRPr="007F30AE">
        <w:t>Conclusion</w:t>
      </w:r>
      <w:bookmarkEnd w:id="28"/>
      <w:bookmarkEnd w:id="29"/>
    </w:p>
    <w:p w14:paraId="34580901" w14:textId="77777777" w:rsidR="007F30AE" w:rsidRPr="00152A26" w:rsidRDefault="007F30AE" w:rsidP="007352E5">
      <w:pPr>
        <w:pStyle w:val="Titre2"/>
      </w:pPr>
      <w:bookmarkStart w:id="30" w:name="_Toc165969654"/>
      <w:bookmarkStart w:id="31" w:name="_Toc308526343"/>
      <w:r>
        <w:t xml:space="preserve">Bilan des </w:t>
      </w:r>
      <w:bookmarkEnd w:id="30"/>
      <w:r w:rsidR="008E53F9">
        <w:t>fonctionnalités demandées</w:t>
      </w:r>
      <w:bookmarkEnd w:id="31"/>
    </w:p>
    <w:p w14:paraId="7014E89A" w14:textId="34E669B3" w:rsidR="00505421" w:rsidRPr="00920F4E" w:rsidRDefault="30071DD1" w:rsidP="24E671F9">
      <w:pPr>
        <w:pStyle w:val="Retraitcorpsdetexte"/>
        <w:ind w:left="0"/>
      </w:pPr>
      <w:r>
        <w:t xml:space="preserve">                    1. </w:t>
      </w:r>
      <w:r w:rsidR="68C80956">
        <w:t>poo</w:t>
      </w:r>
    </w:p>
    <w:p w14:paraId="511B031E" w14:textId="2B07C757" w:rsidR="00505421" w:rsidRPr="00920F4E" w:rsidRDefault="68C80956" w:rsidP="24E671F9">
      <w:pPr>
        <w:pStyle w:val="Retraitcorpsdetexte"/>
        <w:ind w:left="0"/>
        <w:jc w:val="left"/>
      </w:pPr>
      <w:r>
        <w:t>Dans ce programme</w:t>
      </w:r>
      <w:r w:rsidR="30071DD1">
        <w:t xml:space="preserve"> il y a </w:t>
      </w:r>
      <w:r w:rsidR="42B13268">
        <w:t>un menu principal</w:t>
      </w:r>
      <w:r w:rsidR="30071DD1">
        <w:t>, un écran de jeu</w:t>
      </w:r>
      <w:r w:rsidR="7D847559">
        <w:t xml:space="preserve"> </w:t>
      </w:r>
      <w:r w:rsidR="2A837A11">
        <w:t>et une</w:t>
      </w:r>
      <w:r w:rsidR="4C2082E4">
        <w:t xml:space="preserve"> page pour </w:t>
      </w:r>
      <w:bookmarkStart w:id="32" w:name="_Int_bMA5Mye9"/>
      <w:r w:rsidR="4C2082E4">
        <w:t>les high</w:t>
      </w:r>
      <w:bookmarkEnd w:id="32"/>
      <w:r w:rsidR="4C2082E4">
        <w:t xml:space="preserve"> scores</w:t>
      </w:r>
      <w:r w:rsidR="0CEFCBC3">
        <w:t xml:space="preserve">. On peut se déplacer, le tir est automatique </w:t>
      </w:r>
      <w:r w:rsidR="68750522">
        <w:t>à</w:t>
      </w:r>
      <w:r w:rsidR="0CEFCBC3">
        <w:t xml:space="preserve"> part pour la capacité spécial</w:t>
      </w:r>
      <w:r w:rsidR="1A157E61">
        <w:t xml:space="preserve"> et le joueur à un Sprite. Ensuite pour les ennemis tous les ennemis ont qu</w:t>
      </w:r>
      <w:r w:rsidR="5EF592B4">
        <w:t>’une vie, il y a un système de vague d’ennemi</w:t>
      </w:r>
      <w:r w:rsidR="7AA58662">
        <w:t>, les ennemis tirent et ils ont tous un Sprite.</w:t>
      </w:r>
    </w:p>
    <w:p w14:paraId="4B336A99" w14:textId="5016D130" w:rsidR="00505421" w:rsidRPr="00920F4E" w:rsidRDefault="7AA58662" w:rsidP="24E671F9">
      <w:pPr>
        <w:pStyle w:val="Retraitcorpsdetexte"/>
        <w:ind w:left="0"/>
        <w:jc w:val="left"/>
      </w:pPr>
      <w:r>
        <w:t xml:space="preserve">Obstacle </w:t>
      </w:r>
      <w:r w:rsidR="0F227875">
        <w:t>à</w:t>
      </w:r>
      <w:r>
        <w:t xml:space="preserve"> faire </w:t>
      </w:r>
    </w:p>
    <w:p w14:paraId="361D698D" w14:textId="6183F13D" w:rsidR="00505421" w:rsidRPr="00920F4E" w:rsidRDefault="0BE74C0B" w:rsidP="24E671F9">
      <w:pPr>
        <w:pStyle w:val="Retraitcorpsdetexte"/>
        <w:ind w:left="0"/>
        <w:jc w:val="left"/>
      </w:pPr>
      <w:r>
        <w:t xml:space="preserve"> </w:t>
      </w:r>
    </w:p>
    <w:p w14:paraId="6805156A" w14:textId="4690535E" w:rsidR="00505421" w:rsidRPr="00920F4E" w:rsidRDefault="0BE74C0B" w:rsidP="24E671F9">
      <w:pPr>
        <w:pStyle w:val="Retraitcorpsdetexte"/>
        <w:ind w:left="0"/>
        <w:jc w:val="left"/>
      </w:pPr>
      <w:r>
        <w:t>2.UX</w:t>
      </w:r>
    </w:p>
    <w:p w14:paraId="5615CB12" w14:textId="2CAAFCEC" w:rsidR="00505421" w:rsidRPr="00920F4E" w:rsidRDefault="0BE74C0B" w:rsidP="24E671F9">
      <w:pPr>
        <w:pStyle w:val="Retraitcorpsdetexte"/>
        <w:ind w:left="0"/>
        <w:jc w:val="left"/>
      </w:pPr>
      <w:r>
        <w:t xml:space="preserve">Il y a deux Personnas, une palette graphique, une éco-conception (centré </w:t>
      </w:r>
      <w:r w:rsidR="1D25F915">
        <w:t>plus dans la sensibilisation</w:t>
      </w:r>
      <w:r>
        <w:t>)</w:t>
      </w:r>
      <w:r w:rsidR="3D1C6B3D">
        <w:t xml:space="preserve"> et de l’accessibilité pour les personnes qui ont de </w:t>
      </w:r>
      <w:r w:rsidR="1777933F">
        <w:t xml:space="preserve">l’épilepsie </w:t>
      </w:r>
    </w:p>
    <w:p w14:paraId="305E39BD" w14:textId="583611C9" w:rsidR="00505421" w:rsidRPr="00920F4E" w:rsidRDefault="1777933F" w:rsidP="24E671F9">
      <w:pPr>
        <w:pStyle w:val="Retraitcorpsdetexte"/>
        <w:ind w:left="0"/>
        <w:jc w:val="left"/>
      </w:pPr>
      <w:r>
        <w:t xml:space="preserve">Ensuite il y a </w:t>
      </w:r>
      <w:r w:rsidR="29600022">
        <w:t>tous les écrans du logiciel en basse fidélité</w:t>
      </w:r>
      <w:r w:rsidR="50752EA1">
        <w:t>,</w:t>
      </w:r>
      <w:r w:rsidR="29600022">
        <w:t xml:space="preserve"> l’éditeur de niveau en </w:t>
      </w:r>
      <w:r w:rsidR="7CD3BD59">
        <w:t xml:space="preserve">haute-fidélité et en plus j’ai ajouté le </w:t>
      </w:r>
      <w:r w:rsidR="0FE9B385">
        <w:t>menu principale, l’écran de jeu, les high-scores en haute-fidélité.</w:t>
      </w:r>
    </w:p>
    <w:sectPr w:rsidR="00505421" w:rsidRPr="00920F4E" w:rsidSect="00D160DD">
      <w:headerReference w:type="default" r:id="rId26"/>
      <w:footerReference w:type="default" r:id="rId27"/>
      <w:headerReference w:type="first" r:id="rId28"/>
      <w:footerReference w:type="first" r:id="rId2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DADD3" w14:textId="77777777" w:rsidR="000D1A05" w:rsidRDefault="000D1A05">
      <w:r>
        <w:separator/>
      </w:r>
    </w:p>
  </w:endnote>
  <w:endnote w:type="continuationSeparator" w:id="0">
    <w:p w14:paraId="44EDC415" w14:textId="77777777" w:rsidR="000D1A05" w:rsidRDefault="000D1A05">
      <w:r>
        <w:continuationSeparator/>
      </w:r>
    </w:p>
  </w:endnote>
  <w:endnote w:type="continuationNotice" w:id="1">
    <w:p w14:paraId="35256904" w14:textId="77777777" w:rsidR="000D1A05" w:rsidRDefault="000D1A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altName w:val="Cambria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510"/>
      <w:gridCol w:w="2680"/>
      <w:gridCol w:w="3096"/>
    </w:tblGrid>
    <w:tr w:rsidR="00AA4393" w:rsidRPr="00000197" w14:paraId="6EB3459A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09B516C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AUTHOR   \* MERGEFORMAT">
            <w:r w:rsidR="00893DE9" w:rsidRPr="00893DE9">
              <w:rPr>
                <w:rFonts w:cs="Arial"/>
                <w:noProof/>
                <w:szCs w:val="16"/>
              </w:rPr>
              <w:t>Antoine Jean</w:t>
            </w:r>
            <w:r w:rsidR="00893DE9">
              <w:rPr>
                <w:noProof/>
              </w:rPr>
              <w:t xml:space="preserve"> Fabre</w:t>
            </w:r>
          </w:fldSimple>
        </w:p>
        <w:p w14:paraId="518F7181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07023078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A0A0D75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93DE9">
            <w:rPr>
              <w:rFonts w:cs="Arial"/>
              <w:noProof/>
              <w:szCs w:val="16"/>
            </w:rPr>
            <w:t>02.10.2024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37E1F9E" w14:textId="77777777" w:rsidTr="00E52B61">
      <w:trPr>
        <w:jc w:val="center"/>
      </w:trPr>
      <w:tc>
        <w:tcPr>
          <w:tcW w:w="3510" w:type="dxa"/>
          <w:vAlign w:val="center"/>
        </w:tcPr>
        <w:p w14:paraId="6E8207C6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0D712740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48FB8084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93DE9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20B9468F" w14:textId="77777777" w:rsidTr="00E52B61">
      <w:trPr>
        <w:jc w:val="center"/>
      </w:trPr>
      <w:tc>
        <w:tcPr>
          <w:tcW w:w="3510" w:type="dxa"/>
          <w:vAlign w:val="center"/>
        </w:tcPr>
        <w:p w14:paraId="488FDE2B" w14:textId="36FEE291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REVNUM   \* MERGEFORMAT">
            <w:r w:rsidR="00893DE9" w:rsidRPr="00893DE9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9A67CA">
            <w:rPr>
              <w:rFonts w:cs="Arial"/>
              <w:noProof/>
              <w:szCs w:val="16"/>
            </w:rPr>
            <w:t>28.10.2024 15:44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524AF581" w14:textId="77777777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FILENAME  \* FirstCap  \* MERGEFORMAT">
            <w:r w:rsidR="00893DE9" w:rsidRPr="00893DE9">
              <w:rPr>
                <w:rFonts w:cs="Arial"/>
                <w:noProof/>
                <w:szCs w:val="16"/>
              </w:rPr>
              <w:t>Document3</w:t>
            </w:r>
          </w:fldSimple>
        </w:p>
      </w:tc>
    </w:tr>
  </w:tbl>
  <w:p w14:paraId="7ED4969D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C2FB496" w14:paraId="02B591D2" w14:textId="77777777" w:rsidTr="5C2FB496">
      <w:trPr>
        <w:trHeight w:val="300"/>
      </w:trPr>
      <w:tc>
        <w:tcPr>
          <w:tcW w:w="3020" w:type="dxa"/>
        </w:tcPr>
        <w:p w14:paraId="2E06041B" w14:textId="070D9B58" w:rsidR="5C2FB496" w:rsidRDefault="5C2FB496" w:rsidP="5C2FB496">
          <w:pPr>
            <w:pStyle w:val="En-tte"/>
            <w:ind w:left="-115"/>
          </w:pPr>
        </w:p>
      </w:tc>
      <w:tc>
        <w:tcPr>
          <w:tcW w:w="3020" w:type="dxa"/>
        </w:tcPr>
        <w:p w14:paraId="6FDF5D53" w14:textId="280D620E" w:rsidR="5C2FB496" w:rsidRDefault="5C2FB496" w:rsidP="5C2FB496">
          <w:pPr>
            <w:pStyle w:val="En-tte"/>
            <w:jc w:val="center"/>
          </w:pPr>
        </w:p>
      </w:tc>
      <w:tc>
        <w:tcPr>
          <w:tcW w:w="3020" w:type="dxa"/>
        </w:tcPr>
        <w:p w14:paraId="4006FBD8" w14:textId="268E96C5" w:rsidR="5C2FB496" w:rsidRDefault="5C2FB496" w:rsidP="5C2FB496">
          <w:pPr>
            <w:pStyle w:val="En-tte"/>
            <w:ind w:right="-115"/>
            <w:jc w:val="right"/>
          </w:pPr>
        </w:p>
      </w:tc>
    </w:tr>
  </w:tbl>
  <w:p w14:paraId="7BE3E001" w14:textId="34D9FF26" w:rsidR="5C2FB496" w:rsidRDefault="5C2FB496" w:rsidP="5C2FB4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AB0F7" w14:textId="77777777" w:rsidR="000D1A05" w:rsidRDefault="000D1A05">
      <w:r>
        <w:separator/>
      </w:r>
    </w:p>
  </w:footnote>
  <w:footnote w:type="continuationSeparator" w:id="0">
    <w:p w14:paraId="7F892486" w14:textId="77777777" w:rsidR="000D1A05" w:rsidRDefault="000D1A05">
      <w:r>
        <w:continuationSeparator/>
      </w:r>
    </w:p>
  </w:footnote>
  <w:footnote w:type="continuationNotice" w:id="1">
    <w:p w14:paraId="1A333CE4" w14:textId="77777777" w:rsidR="000D1A05" w:rsidRDefault="000D1A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44"/>
      <w:gridCol w:w="4559"/>
      <w:gridCol w:w="2283"/>
    </w:tblGrid>
    <w:tr w:rsidR="00AA4393" w14:paraId="2E50917B" w14:textId="77777777">
      <w:trPr>
        <w:trHeight w:val="536"/>
        <w:jc w:val="center"/>
      </w:trPr>
      <w:tc>
        <w:tcPr>
          <w:tcW w:w="2445" w:type="dxa"/>
          <w:vAlign w:val="center"/>
        </w:tcPr>
        <w:p w14:paraId="48094AF2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278CEFF2" w14:textId="77777777" w:rsidR="00AA4393" w:rsidRPr="00B4738A" w:rsidRDefault="00AA4393" w:rsidP="00B4738A"/>
      </w:tc>
      <w:tc>
        <w:tcPr>
          <w:tcW w:w="2283" w:type="dxa"/>
          <w:vAlign w:val="center"/>
        </w:tcPr>
        <w:p w14:paraId="64DDDC12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6FDC03EF" wp14:editId="668FD8E4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3E9E796" w14:textId="77777777" w:rsidR="00AA4393" w:rsidRDefault="00AA439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C2FB496" w14:paraId="7FD38B91" w14:textId="77777777" w:rsidTr="5C2FB496">
      <w:trPr>
        <w:trHeight w:val="300"/>
      </w:trPr>
      <w:tc>
        <w:tcPr>
          <w:tcW w:w="3020" w:type="dxa"/>
        </w:tcPr>
        <w:p w14:paraId="065942DB" w14:textId="7A245307" w:rsidR="5C2FB496" w:rsidRDefault="5C2FB496" w:rsidP="5C2FB496">
          <w:pPr>
            <w:pStyle w:val="En-tte"/>
            <w:ind w:left="-115"/>
          </w:pPr>
        </w:p>
      </w:tc>
      <w:tc>
        <w:tcPr>
          <w:tcW w:w="3020" w:type="dxa"/>
        </w:tcPr>
        <w:p w14:paraId="5FAAA8FA" w14:textId="4D303895" w:rsidR="5C2FB496" w:rsidRDefault="5C2FB496" w:rsidP="5C2FB496">
          <w:pPr>
            <w:pStyle w:val="En-tte"/>
            <w:jc w:val="center"/>
          </w:pPr>
        </w:p>
      </w:tc>
      <w:tc>
        <w:tcPr>
          <w:tcW w:w="3020" w:type="dxa"/>
        </w:tcPr>
        <w:p w14:paraId="2CB0579C" w14:textId="2323B148" w:rsidR="5C2FB496" w:rsidRDefault="5C2FB496" w:rsidP="5C2FB496">
          <w:pPr>
            <w:pStyle w:val="En-tte"/>
            <w:ind w:right="-115"/>
            <w:jc w:val="right"/>
          </w:pPr>
        </w:p>
      </w:tc>
    </w:tr>
  </w:tbl>
  <w:p w14:paraId="3F132146" w14:textId="4B7DFE96" w:rsidR="5C2FB496" w:rsidRDefault="5C2FB496" w:rsidP="5C2FB496">
    <w:pPr>
      <w:pStyle w:val="En-tt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PMCBjDuTnIxep" int2:id="Y28LOqiX">
      <int2:state int2:value="Rejected" int2:type="AugLoop_Text_Critique"/>
    </int2:textHash>
    <int2:textHash int2:hashCode="3LGf+ECG/tvE4B" int2:id="7YQuc3y5">
      <int2:state int2:value="Rejected" int2:type="AugLoop_Text_Critique"/>
    </int2:textHash>
    <int2:textHash int2:hashCode="mDc4YNQLjpfXl3" int2:id="VnBTmtBH">
      <int2:state int2:value="Rejected" int2:type="AugLoop_Text_Critique"/>
    </int2:textHash>
    <int2:textHash int2:hashCode="6u9RoXB2pzI84u" int2:id="KJp1gNVh">
      <int2:state int2:value="Rejected" int2:type="AugLoop_Text_Critique"/>
    </int2:textHash>
    <int2:textHash int2:hashCode="Wis5tqyyt+lgor" int2:id="6D3OQk63">
      <int2:state int2:value="Rejected" int2:type="AugLoop_Text_Critique"/>
    </int2:textHash>
    <int2:textHash int2:hashCode="+q41n6KXgJbsfl" int2:id="1IZMTK4s">
      <int2:state int2:value="Rejected" int2:type="AugLoop_Text_Critique"/>
    </int2:textHash>
    <int2:textHash int2:hashCode="fcpWkDgDOWOJ1z" int2:id="pnHEsiHJ">
      <int2:state int2:value="Rejected" int2:type="AugLoop_Text_Critique"/>
    </int2:textHash>
    <int2:textHash int2:hashCode="5jJHBmkbGt9Lt0" int2:id="XOiedsFZ">
      <int2:state int2:value="Rejected" int2:type="AugLoop_Text_Critique"/>
    </int2:textHash>
    <int2:textHash int2:hashCode="eXvBNz8BjPbwG8" int2:id="1HKkKhBv">
      <int2:state int2:value="Rejected" int2:type="AugLoop_Text_Critique"/>
    </int2:textHash>
    <int2:textHash int2:hashCode="M0rayn3G+4NkMk" int2:id="LMi5eXra">
      <int2:state int2:value="Rejected" int2:type="AugLoop_Text_Critique"/>
    </int2:textHash>
    <int2:textHash int2:hashCode="kctG9kx+1QCL35" int2:id="cAm9o9qN">
      <int2:state int2:value="Rejected" int2:type="AugLoop_Text_Critique"/>
    </int2:textHash>
    <int2:textHash int2:hashCode="h/+6sykPcWNUZd" int2:id="zbA38jQf">
      <int2:state int2:value="Rejected" int2:type="AugLoop_Text_Critique"/>
    </int2:textHash>
    <int2:textHash int2:hashCode="dFN9NNB1+UunZP" int2:id="1eNKRbVN">
      <int2:state int2:value="Rejected" int2:type="AugLoop_Text_Critique"/>
    </int2:textHash>
    <int2:textHash int2:hashCode="HrU0cwILbD1Pbw" int2:id="JDqpbdoX">
      <int2:state int2:value="Rejected" int2:type="AugLoop_Text_Critique"/>
    </int2:textHash>
    <int2:textHash int2:hashCode="7+nmznC8pusmRE" int2:id="WCw8ZGaH">
      <int2:state int2:value="Rejected" int2:type="AugLoop_Text_Critique"/>
    </int2:textHash>
    <int2:textHash int2:hashCode="TT6GFHA+oSZDTM" int2:id="klJnRQC6">
      <int2:state int2:value="Rejected" int2:type="AugLoop_Text_Critique"/>
    </int2:textHash>
    <int2:textHash int2:hashCode="gNo4MnedG+LA28" int2:id="pPLuuDl5">
      <int2:state int2:value="Rejected" int2:type="AugLoop_Text_Critique"/>
    </int2:textHash>
    <int2:textHash int2:hashCode="FgK41k6oUZvSWg" int2:id="rHlDkz0Q">
      <int2:state int2:value="Rejected" int2:type="AugLoop_Text_Critique"/>
    </int2:textHash>
    <int2:textHash int2:hashCode="0oNLC8xvlL1n8y" int2:id="vk8b2tQr">
      <int2:state int2:value="Rejected" int2:type="AugLoop_Text_Critique"/>
    </int2:textHash>
    <int2:textHash int2:hashCode="NcZrwWqswDaIF5" int2:id="yP1AR8xn">
      <int2:state int2:value="Rejected" int2:type="AugLoop_Text_Critique"/>
    </int2:textHash>
    <int2:bookmark int2:bookmarkName="_Int_bMA5Mye9" int2:invalidationBookmarkName="" int2:hashCode="eAcAXKDW/Wpgc/" int2:id="JSTOEIeZ">
      <int2:state int2:value="Rejected" int2:type="AugLoop_Text_Critique"/>
    </int2:bookmark>
    <int2:bookmark int2:bookmarkName="_Int_m9YGbpAC" int2:invalidationBookmarkName="" int2:hashCode="8XGT0KQnQfKTsG" int2:id="SVZ9ZALz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6753F7A"/>
    <w:multiLevelType w:val="multilevel"/>
    <w:tmpl w:val="E7C6316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788" w:hanging="360"/>
      </w:pPr>
    </w:lvl>
    <w:lvl w:ilvl="2">
      <w:start w:val="1"/>
      <w:numFmt w:val="decimal"/>
      <w:lvlText w:val="%1.%2.%3."/>
      <w:lvlJc w:val="left"/>
      <w:pPr>
        <w:ind w:left="2508" w:hanging="18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decimal"/>
      <w:lvlText w:val="%1.%2.%3.%4.%5."/>
      <w:lvlJc w:val="left"/>
      <w:pPr>
        <w:ind w:left="3948" w:hanging="360"/>
      </w:pPr>
    </w:lvl>
    <w:lvl w:ilvl="5">
      <w:start w:val="1"/>
      <w:numFmt w:val="decimal"/>
      <w:lvlText w:val="%1.%2.%3.%4.%5.%6."/>
      <w:lvlJc w:val="left"/>
      <w:pPr>
        <w:ind w:left="4668" w:hanging="18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decimal"/>
      <w:lvlText w:val="%1.%2.%3.%4.%5.%6.%7.%8."/>
      <w:lvlJc w:val="left"/>
      <w:pPr>
        <w:ind w:left="6108" w:hanging="360"/>
      </w:pPr>
    </w:lvl>
    <w:lvl w:ilvl="8">
      <w:start w:val="1"/>
      <w:numFmt w:val="decimal"/>
      <w:lvlText w:val="%1.%2.%3.%4.%5.%6.%7.%8.%9."/>
      <w:lvlJc w:val="left"/>
      <w:pPr>
        <w:ind w:left="6828" w:hanging="180"/>
      </w:pPr>
    </w:lvl>
  </w:abstractNum>
  <w:abstractNum w:abstractNumId="4" w15:restartNumberingAfterBreak="0">
    <w:nsid w:val="076C603E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07F13B7"/>
    <w:multiLevelType w:val="hybridMultilevel"/>
    <w:tmpl w:val="FE860D3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947C1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 w15:restartNumberingAfterBreak="0">
    <w:nsid w:val="2348769B"/>
    <w:multiLevelType w:val="multilevel"/>
    <w:tmpl w:val="A726D1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2A8F67FD"/>
    <w:multiLevelType w:val="multilevel"/>
    <w:tmpl w:val="8FA424D2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4791"/>
        </w:tabs>
        <w:ind w:left="4791" w:hanging="68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B919055"/>
    <w:multiLevelType w:val="multilevel"/>
    <w:tmpl w:val="FF8C2CC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647" w:hanging="360"/>
      </w:pPr>
    </w:lvl>
    <w:lvl w:ilvl="2">
      <w:start w:val="1"/>
      <w:numFmt w:val="decimal"/>
      <w:lvlText w:val="%1.%2.%3."/>
      <w:lvlJc w:val="left"/>
      <w:pPr>
        <w:ind w:left="2367" w:hanging="180"/>
      </w:pPr>
    </w:lvl>
    <w:lvl w:ilvl="3">
      <w:start w:val="1"/>
      <w:numFmt w:val="decimal"/>
      <w:lvlText w:val="%1.%2.%3.%4."/>
      <w:lvlJc w:val="left"/>
      <w:pPr>
        <w:ind w:left="3087" w:hanging="360"/>
      </w:pPr>
    </w:lvl>
    <w:lvl w:ilvl="4">
      <w:start w:val="1"/>
      <w:numFmt w:val="decimal"/>
      <w:lvlText w:val="%1.%2.%3.%4.%5."/>
      <w:lvlJc w:val="left"/>
      <w:pPr>
        <w:ind w:left="3807" w:hanging="360"/>
      </w:pPr>
    </w:lvl>
    <w:lvl w:ilvl="5">
      <w:start w:val="1"/>
      <w:numFmt w:val="decimal"/>
      <w:lvlText w:val="%1.%2.%3.%4.%5.%6."/>
      <w:lvlJc w:val="left"/>
      <w:pPr>
        <w:ind w:left="4527" w:hanging="180"/>
      </w:pPr>
    </w:lvl>
    <w:lvl w:ilvl="6">
      <w:start w:val="1"/>
      <w:numFmt w:val="decimal"/>
      <w:lvlText w:val="%1.%2.%3.%4.%5.%6.%7."/>
      <w:lvlJc w:val="left"/>
      <w:pPr>
        <w:ind w:left="5247" w:hanging="360"/>
      </w:pPr>
    </w:lvl>
    <w:lvl w:ilvl="7">
      <w:start w:val="1"/>
      <w:numFmt w:val="decimal"/>
      <w:lvlText w:val="%1.%2.%3.%4.%5.%6.%7.%8."/>
      <w:lvlJc w:val="left"/>
      <w:pPr>
        <w:ind w:left="5967" w:hanging="360"/>
      </w:pPr>
    </w:lvl>
    <w:lvl w:ilvl="8">
      <w:start w:val="1"/>
      <w:numFmt w:val="decimal"/>
      <w:lvlText w:val="%1.%2.%3.%4.%5.%6.%7.%8.%9."/>
      <w:lvlJc w:val="left"/>
      <w:pPr>
        <w:ind w:left="6687" w:hanging="180"/>
      </w:pPr>
    </w:lvl>
  </w:abstractNum>
  <w:abstractNum w:abstractNumId="14" w15:restartNumberingAfterBreak="0">
    <w:nsid w:val="2F705E09"/>
    <w:multiLevelType w:val="multilevel"/>
    <w:tmpl w:val="20C6922E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decimal"/>
      <w:lvlText w:val="%1.%2."/>
      <w:lvlJc w:val="left"/>
      <w:pPr>
        <w:ind w:left="2214" w:hanging="360"/>
      </w:pPr>
    </w:lvl>
    <w:lvl w:ilvl="2">
      <w:start w:val="1"/>
      <w:numFmt w:val="decimal"/>
      <w:lvlText w:val="%1.%2.%3."/>
      <w:lvlJc w:val="left"/>
      <w:pPr>
        <w:ind w:left="2934" w:hanging="180"/>
      </w:pPr>
    </w:lvl>
    <w:lvl w:ilvl="3">
      <w:start w:val="1"/>
      <w:numFmt w:val="decimal"/>
      <w:lvlText w:val="%1.%2.%3.%4."/>
      <w:lvlJc w:val="left"/>
      <w:pPr>
        <w:ind w:left="3654" w:hanging="360"/>
      </w:pPr>
    </w:lvl>
    <w:lvl w:ilvl="4">
      <w:start w:val="1"/>
      <w:numFmt w:val="decimal"/>
      <w:lvlText w:val="%1.%2.%3.%4.%5."/>
      <w:lvlJc w:val="left"/>
      <w:pPr>
        <w:ind w:left="4374" w:hanging="360"/>
      </w:pPr>
    </w:lvl>
    <w:lvl w:ilvl="5">
      <w:start w:val="1"/>
      <w:numFmt w:val="decimal"/>
      <w:lvlText w:val="%1.%2.%3.%4.%5.%6."/>
      <w:lvlJc w:val="left"/>
      <w:pPr>
        <w:ind w:left="5094" w:hanging="180"/>
      </w:pPr>
    </w:lvl>
    <w:lvl w:ilvl="6">
      <w:start w:val="1"/>
      <w:numFmt w:val="decimal"/>
      <w:lvlText w:val="%1.%2.%3.%4.%5.%6.%7."/>
      <w:lvlJc w:val="left"/>
      <w:pPr>
        <w:ind w:left="5814" w:hanging="360"/>
      </w:pPr>
    </w:lvl>
    <w:lvl w:ilvl="7">
      <w:start w:val="1"/>
      <w:numFmt w:val="decimal"/>
      <w:lvlText w:val="%1.%2.%3.%4.%5.%6.%7.%8."/>
      <w:lvlJc w:val="left"/>
      <w:pPr>
        <w:ind w:left="6534" w:hanging="360"/>
      </w:pPr>
    </w:lvl>
    <w:lvl w:ilvl="8">
      <w:start w:val="1"/>
      <w:numFmt w:val="decimal"/>
      <w:lvlText w:val="%1.%2.%3.%4.%5.%6.%7.%8.%9."/>
      <w:lvlJc w:val="left"/>
      <w:pPr>
        <w:ind w:left="7254" w:hanging="180"/>
      </w:pPr>
    </w:lvl>
  </w:abstractNum>
  <w:abstractNum w:abstractNumId="15" w15:restartNumberingAfterBreak="0">
    <w:nsid w:val="315919FA"/>
    <w:multiLevelType w:val="hybridMultilevel"/>
    <w:tmpl w:val="25A81E56"/>
    <w:lvl w:ilvl="0" w:tplc="51743FB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BC2C873C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965E04E8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A224E28A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88FEDC50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6646E108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ADC62242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9FC61C3A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3E7EBADA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8168A"/>
    <w:multiLevelType w:val="hybridMultilevel"/>
    <w:tmpl w:val="3C96B89A"/>
    <w:lvl w:ilvl="0" w:tplc="5C302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A50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6A9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689F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AA1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F278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A64E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789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C636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AC06C9B"/>
    <w:multiLevelType w:val="hybridMultilevel"/>
    <w:tmpl w:val="85AE0CF4"/>
    <w:lvl w:ilvl="0" w:tplc="FFFFFFFF">
      <w:start w:val="1"/>
      <w:numFmt w:val="decimal"/>
      <w:lvlText w:val="%1."/>
      <w:lvlJc w:val="left"/>
      <w:pPr>
        <w:ind w:left="89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2" w15:restartNumberingAfterBreak="0">
    <w:nsid w:val="56635C9F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C877673"/>
    <w:multiLevelType w:val="hybridMultilevel"/>
    <w:tmpl w:val="100C0021"/>
    <w:lvl w:ilvl="0" w:tplc="FEC2092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7638AD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9F58937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8B92F1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53E4CD98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 w:tplc="B516A30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 w:tplc="FAC641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 w:tplc="2C843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 w:tplc="630EAB9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7677EAA1"/>
    <w:multiLevelType w:val="multilevel"/>
    <w:tmpl w:val="D77EBA5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647" w:hanging="360"/>
      </w:pPr>
    </w:lvl>
    <w:lvl w:ilvl="2">
      <w:start w:val="1"/>
      <w:numFmt w:val="decimal"/>
      <w:lvlText w:val="%1.%2.%3."/>
      <w:lvlJc w:val="left"/>
      <w:pPr>
        <w:ind w:left="2367" w:hanging="180"/>
      </w:pPr>
    </w:lvl>
    <w:lvl w:ilvl="3">
      <w:start w:val="1"/>
      <w:numFmt w:val="decimal"/>
      <w:lvlText w:val="%1.%2.%3.%4."/>
      <w:lvlJc w:val="left"/>
      <w:pPr>
        <w:ind w:left="3087" w:hanging="360"/>
      </w:pPr>
    </w:lvl>
    <w:lvl w:ilvl="4">
      <w:start w:val="1"/>
      <w:numFmt w:val="decimal"/>
      <w:lvlText w:val="%1.%2.%3.%4.%5."/>
      <w:lvlJc w:val="left"/>
      <w:pPr>
        <w:ind w:left="3807" w:hanging="360"/>
      </w:pPr>
    </w:lvl>
    <w:lvl w:ilvl="5">
      <w:start w:val="1"/>
      <w:numFmt w:val="decimal"/>
      <w:lvlText w:val="%1.%2.%3.%4.%5.%6."/>
      <w:lvlJc w:val="left"/>
      <w:pPr>
        <w:ind w:left="4527" w:hanging="180"/>
      </w:pPr>
    </w:lvl>
    <w:lvl w:ilvl="6">
      <w:start w:val="1"/>
      <w:numFmt w:val="decimal"/>
      <w:lvlText w:val="%1.%2.%3.%4.%5.%6.%7."/>
      <w:lvlJc w:val="left"/>
      <w:pPr>
        <w:ind w:left="5247" w:hanging="360"/>
      </w:pPr>
    </w:lvl>
    <w:lvl w:ilvl="7">
      <w:start w:val="1"/>
      <w:numFmt w:val="decimal"/>
      <w:lvlText w:val="%1.%2.%3.%4.%5.%6.%7.%8."/>
      <w:lvlJc w:val="left"/>
      <w:pPr>
        <w:ind w:left="5967" w:hanging="360"/>
      </w:pPr>
    </w:lvl>
    <w:lvl w:ilvl="8">
      <w:start w:val="1"/>
      <w:numFmt w:val="decimal"/>
      <w:lvlText w:val="%1.%2.%3.%4.%5.%6.%7.%8.%9."/>
      <w:lvlJc w:val="left"/>
      <w:pPr>
        <w:ind w:left="6687" w:hanging="180"/>
      </w:pPr>
    </w:lvl>
  </w:abstractNum>
  <w:abstractNum w:abstractNumId="27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19787153">
    <w:abstractNumId w:val="26"/>
  </w:num>
  <w:num w:numId="2" w16cid:durableId="1909607250">
    <w:abstractNumId w:val="15"/>
  </w:num>
  <w:num w:numId="3" w16cid:durableId="739601812">
    <w:abstractNumId w:val="13"/>
  </w:num>
  <w:num w:numId="4" w16cid:durableId="1890073835">
    <w:abstractNumId w:val="3"/>
  </w:num>
  <w:num w:numId="5" w16cid:durableId="1674339831">
    <w:abstractNumId w:val="11"/>
  </w:num>
  <w:num w:numId="6" w16cid:durableId="728723210">
    <w:abstractNumId w:val="14"/>
  </w:num>
  <w:num w:numId="7" w16cid:durableId="1944805781">
    <w:abstractNumId w:val="1"/>
  </w:num>
  <w:num w:numId="8" w16cid:durableId="978270853">
    <w:abstractNumId w:val="8"/>
  </w:num>
  <w:num w:numId="9" w16cid:durableId="175314265">
    <w:abstractNumId w:val="5"/>
  </w:num>
  <w:num w:numId="10" w16cid:durableId="1258950348">
    <w:abstractNumId w:val="12"/>
  </w:num>
  <w:num w:numId="11" w16cid:durableId="1063335574">
    <w:abstractNumId w:val="10"/>
  </w:num>
  <w:num w:numId="12" w16cid:durableId="515584068">
    <w:abstractNumId w:val="23"/>
  </w:num>
  <w:num w:numId="13" w16cid:durableId="1134172925">
    <w:abstractNumId w:val="20"/>
  </w:num>
  <w:num w:numId="14" w16cid:durableId="86851575">
    <w:abstractNumId w:val="27"/>
  </w:num>
  <w:num w:numId="15" w16cid:durableId="934246361">
    <w:abstractNumId w:val="25"/>
  </w:num>
  <w:num w:numId="16" w16cid:durableId="1812673948">
    <w:abstractNumId w:val="0"/>
  </w:num>
  <w:num w:numId="17" w16cid:durableId="760030773">
    <w:abstractNumId w:val="24"/>
  </w:num>
  <w:num w:numId="18" w16cid:durableId="142741918">
    <w:abstractNumId w:val="19"/>
  </w:num>
  <w:num w:numId="19" w16cid:durableId="593972257">
    <w:abstractNumId w:val="17"/>
  </w:num>
  <w:num w:numId="20" w16cid:durableId="643513766">
    <w:abstractNumId w:val="2"/>
  </w:num>
  <w:num w:numId="21" w16cid:durableId="703948532">
    <w:abstractNumId w:val="7"/>
  </w:num>
  <w:num w:numId="22" w16cid:durableId="1804276752">
    <w:abstractNumId w:val="18"/>
  </w:num>
  <w:num w:numId="23" w16cid:durableId="1334991802">
    <w:abstractNumId w:val="16"/>
  </w:num>
  <w:num w:numId="24" w16cid:durableId="1692412327">
    <w:abstractNumId w:val="22"/>
  </w:num>
  <w:num w:numId="25" w16cid:durableId="593170126">
    <w:abstractNumId w:val="6"/>
  </w:num>
  <w:num w:numId="26" w16cid:durableId="466124473">
    <w:abstractNumId w:val="9"/>
  </w:num>
  <w:num w:numId="27" w16cid:durableId="1451896814">
    <w:abstractNumId w:val="4"/>
  </w:num>
  <w:num w:numId="28" w16cid:durableId="2029023016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93DE9"/>
    <w:rsid w:val="00000197"/>
    <w:rsid w:val="00010B9A"/>
    <w:rsid w:val="0001209F"/>
    <w:rsid w:val="00014873"/>
    <w:rsid w:val="000163C6"/>
    <w:rsid w:val="00021D00"/>
    <w:rsid w:val="000316F0"/>
    <w:rsid w:val="00044099"/>
    <w:rsid w:val="00045A82"/>
    <w:rsid w:val="00055DB3"/>
    <w:rsid w:val="00063F97"/>
    <w:rsid w:val="00065971"/>
    <w:rsid w:val="00065F67"/>
    <w:rsid w:val="00067419"/>
    <w:rsid w:val="00086114"/>
    <w:rsid w:val="000A1B63"/>
    <w:rsid w:val="000A29F0"/>
    <w:rsid w:val="000A7B4A"/>
    <w:rsid w:val="000B6BE0"/>
    <w:rsid w:val="000C4663"/>
    <w:rsid w:val="000D1A05"/>
    <w:rsid w:val="000E4587"/>
    <w:rsid w:val="000E7483"/>
    <w:rsid w:val="000F22B9"/>
    <w:rsid w:val="000F381C"/>
    <w:rsid w:val="00100642"/>
    <w:rsid w:val="0010591C"/>
    <w:rsid w:val="00111811"/>
    <w:rsid w:val="00114120"/>
    <w:rsid w:val="00131C21"/>
    <w:rsid w:val="00147625"/>
    <w:rsid w:val="0015167D"/>
    <w:rsid w:val="00152A26"/>
    <w:rsid w:val="00153B5E"/>
    <w:rsid w:val="001764CE"/>
    <w:rsid w:val="00183417"/>
    <w:rsid w:val="001B42FA"/>
    <w:rsid w:val="001C454D"/>
    <w:rsid w:val="001D4577"/>
    <w:rsid w:val="001D72BA"/>
    <w:rsid w:val="001F2420"/>
    <w:rsid w:val="001F6EEB"/>
    <w:rsid w:val="00241177"/>
    <w:rsid w:val="002770F3"/>
    <w:rsid w:val="0027CE58"/>
    <w:rsid w:val="002951BD"/>
    <w:rsid w:val="00297E2A"/>
    <w:rsid w:val="002B6893"/>
    <w:rsid w:val="002C6634"/>
    <w:rsid w:val="002D0C3B"/>
    <w:rsid w:val="002D2AFB"/>
    <w:rsid w:val="002D7D46"/>
    <w:rsid w:val="002F038B"/>
    <w:rsid w:val="002F0F53"/>
    <w:rsid w:val="00310160"/>
    <w:rsid w:val="0031563E"/>
    <w:rsid w:val="0034172E"/>
    <w:rsid w:val="0037071E"/>
    <w:rsid w:val="003847A1"/>
    <w:rsid w:val="003A30AE"/>
    <w:rsid w:val="003B4EF8"/>
    <w:rsid w:val="003B511E"/>
    <w:rsid w:val="003E018B"/>
    <w:rsid w:val="003E32B9"/>
    <w:rsid w:val="003E3D2B"/>
    <w:rsid w:val="003F1870"/>
    <w:rsid w:val="00407333"/>
    <w:rsid w:val="0040782E"/>
    <w:rsid w:val="004146D4"/>
    <w:rsid w:val="004202D8"/>
    <w:rsid w:val="004206A2"/>
    <w:rsid w:val="00430788"/>
    <w:rsid w:val="0043666E"/>
    <w:rsid w:val="00436B90"/>
    <w:rsid w:val="00454074"/>
    <w:rsid w:val="00465B42"/>
    <w:rsid w:val="004A3B23"/>
    <w:rsid w:val="004B5F5D"/>
    <w:rsid w:val="004C259F"/>
    <w:rsid w:val="004C3F70"/>
    <w:rsid w:val="004C6BBA"/>
    <w:rsid w:val="004D08EE"/>
    <w:rsid w:val="004D244B"/>
    <w:rsid w:val="004D5266"/>
    <w:rsid w:val="00505421"/>
    <w:rsid w:val="00512F65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A13E8"/>
    <w:rsid w:val="005B27EF"/>
    <w:rsid w:val="005E6192"/>
    <w:rsid w:val="005E6B56"/>
    <w:rsid w:val="00605C23"/>
    <w:rsid w:val="00610744"/>
    <w:rsid w:val="00615583"/>
    <w:rsid w:val="00620604"/>
    <w:rsid w:val="00625048"/>
    <w:rsid w:val="0064197F"/>
    <w:rsid w:val="00645760"/>
    <w:rsid w:val="00656974"/>
    <w:rsid w:val="00675B5B"/>
    <w:rsid w:val="00680273"/>
    <w:rsid w:val="006902A9"/>
    <w:rsid w:val="006966D0"/>
    <w:rsid w:val="006B062B"/>
    <w:rsid w:val="006D1FF9"/>
    <w:rsid w:val="006E132F"/>
    <w:rsid w:val="006E2CE8"/>
    <w:rsid w:val="006E46B6"/>
    <w:rsid w:val="006E4DA8"/>
    <w:rsid w:val="006F6360"/>
    <w:rsid w:val="007010E6"/>
    <w:rsid w:val="007118D3"/>
    <w:rsid w:val="00717354"/>
    <w:rsid w:val="007211A1"/>
    <w:rsid w:val="007352E5"/>
    <w:rsid w:val="00742484"/>
    <w:rsid w:val="00744762"/>
    <w:rsid w:val="0074498A"/>
    <w:rsid w:val="007476C9"/>
    <w:rsid w:val="00753A51"/>
    <w:rsid w:val="00764FD0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807F84"/>
    <w:rsid w:val="00812EF6"/>
    <w:rsid w:val="008166B7"/>
    <w:rsid w:val="0081740D"/>
    <w:rsid w:val="008445BC"/>
    <w:rsid w:val="00845304"/>
    <w:rsid w:val="008468C8"/>
    <w:rsid w:val="00851A5E"/>
    <w:rsid w:val="00853E81"/>
    <w:rsid w:val="0086325E"/>
    <w:rsid w:val="00891718"/>
    <w:rsid w:val="008938F7"/>
    <w:rsid w:val="00893DE9"/>
    <w:rsid w:val="008A464B"/>
    <w:rsid w:val="008A587F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A30F1"/>
    <w:rsid w:val="009A67CA"/>
    <w:rsid w:val="009B009E"/>
    <w:rsid w:val="009B190E"/>
    <w:rsid w:val="009B2172"/>
    <w:rsid w:val="009B4561"/>
    <w:rsid w:val="009B6FDC"/>
    <w:rsid w:val="009D1A69"/>
    <w:rsid w:val="009D480B"/>
    <w:rsid w:val="009F3E72"/>
    <w:rsid w:val="009F3FAA"/>
    <w:rsid w:val="009F75DD"/>
    <w:rsid w:val="00A15DC3"/>
    <w:rsid w:val="00A3107E"/>
    <w:rsid w:val="00A46EB5"/>
    <w:rsid w:val="00A631F7"/>
    <w:rsid w:val="00A65F0B"/>
    <w:rsid w:val="00A706B7"/>
    <w:rsid w:val="00A761C5"/>
    <w:rsid w:val="00A933C6"/>
    <w:rsid w:val="00AA4393"/>
    <w:rsid w:val="00AB1CA6"/>
    <w:rsid w:val="00AC69F6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64D4D"/>
    <w:rsid w:val="00B95EC5"/>
    <w:rsid w:val="00B96AA1"/>
    <w:rsid w:val="00BA56D2"/>
    <w:rsid w:val="00BA7DF1"/>
    <w:rsid w:val="00BB5EB7"/>
    <w:rsid w:val="00BB7C16"/>
    <w:rsid w:val="00BD773C"/>
    <w:rsid w:val="00BE185C"/>
    <w:rsid w:val="00BF19C1"/>
    <w:rsid w:val="00BF7A15"/>
    <w:rsid w:val="00C124E5"/>
    <w:rsid w:val="00C20939"/>
    <w:rsid w:val="00C329D7"/>
    <w:rsid w:val="00C33C51"/>
    <w:rsid w:val="00C90570"/>
    <w:rsid w:val="00CB0C5E"/>
    <w:rsid w:val="00CB712D"/>
    <w:rsid w:val="00CD1A2D"/>
    <w:rsid w:val="00D04CCD"/>
    <w:rsid w:val="00D14587"/>
    <w:rsid w:val="00D15AE6"/>
    <w:rsid w:val="00D160DD"/>
    <w:rsid w:val="00D174BC"/>
    <w:rsid w:val="00D275C6"/>
    <w:rsid w:val="00D405C9"/>
    <w:rsid w:val="00D45DB4"/>
    <w:rsid w:val="00D6368A"/>
    <w:rsid w:val="00D64B85"/>
    <w:rsid w:val="00D64F19"/>
    <w:rsid w:val="00D82BEB"/>
    <w:rsid w:val="00D93266"/>
    <w:rsid w:val="00DB1DCD"/>
    <w:rsid w:val="00DD191D"/>
    <w:rsid w:val="00DD3929"/>
    <w:rsid w:val="00DE6658"/>
    <w:rsid w:val="00E015B8"/>
    <w:rsid w:val="00E04565"/>
    <w:rsid w:val="00E1012A"/>
    <w:rsid w:val="00E12AE5"/>
    <w:rsid w:val="00E416AC"/>
    <w:rsid w:val="00E41BC2"/>
    <w:rsid w:val="00E52B61"/>
    <w:rsid w:val="00E619F5"/>
    <w:rsid w:val="00E61B66"/>
    <w:rsid w:val="00E658ED"/>
    <w:rsid w:val="00E81328"/>
    <w:rsid w:val="00E90E5D"/>
    <w:rsid w:val="00EC677D"/>
    <w:rsid w:val="00ED6F41"/>
    <w:rsid w:val="00ED6F46"/>
    <w:rsid w:val="00EE16F0"/>
    <w:rsid w:val="00EE431D"/>
    <w:rsid w:val="00EE4EC4"/>
    <w:rsid w:val="00EE55F0"/>
    <w:rsid w:val="00EE9689"/>
    <w:rsid w:val="00F1003D"/>
    <w:rsid w:val="00F13048"/>
    <w:rsid w:val="00F37429"/>
    <w:rsid w:val="00F512A6"/>
    <w:rsid w:val="00F52B83"/>
    <w:rsid w:val="00F664DF"/>
    <w:rsid w:val="00F72981"/>
    <w:rsid w:val="00F73F14"/>
    <w:rsid w:val="00F84973"/>
    <w:rsid w:val="00F908FE"/>
    <w:rsid w:val="00F93513"/>
    <w:rsid w:val="00F93D04"/>
    <w:rsid w:val="00FB1CD6"/>
    <w:rsid w:val="018EDA69"/>
    <w:rsid w:val="02877ADD"/>
    <w:rsid w:val="02C8BA3F"/>
    <w:rsid w:val="033B28C4"/>
    <w:rsid w:val="03B36DE1"/>
    <w:rsid w:val="03BFE140"/>
    <w:rsid w:val="0449913D"/>
    <w:rsid w:val="0458F134"/>
    <w:rsid w:val="04B856CD"/>
    <w:rsid w:val="05A0A528"/>
    <w:rsid w:val="07341720"/>
    <w:rsid w:val="078E6F4A"/>
    <w:rsid w:val="07A5F408"/>
    <w:rsid w:val="07EAF510"/>
    <w:rsid w:val="0881E8C3"/>
    <w:rsid w:val="094AA562"/>
    <w:rsid w:val="0952F06B"/>
    <w:rsid w:val="09A0EAA9"/>
    <w:rsid w:val="0A2FBDBB"/>
    <w:rsid w:val="0A9C5347"/>
    <w:rsid w:val="0AF68ECC"/>
    <w:rsid w:val="0B02B2D2"/>
    <w:rsid w:val="0B8DD508"/>
    <w:rsid w:val="0B994B28"/>
    <w:rsid w:val="0BE74C0B"/>
    <w:rsid w:val="0C079A06"/>
    <w:rsid w:val="0C228FEF"/>
    <w:rsid w:val="0C3F9446"/>
    <w:rsid w:val="0C9E0BD3"/>
    <w:rsid w:val="0CEC753A"/>
    <w:rsid w:val="0CEFCBC3"/>
    <w:rsid w:val="0CF5F19E"/>
    <w:rsid w:val="0D2F18D0"/>
    <w:rsid w:val="0D34AACC"/>
    <w:rsid w:val="0E010E0F"/>
    <w:rsid w:val="0F2142D0"/>
    <w:rsid w:val="0F227875"/>
    <w:rsid w:val="0F683B34"/>
    <w:rsid w:val="0FA632C2"/>
    <w:rsid w:val="0FE4B4F3"/>
    <w:rsid w:val="0FE9B385"/>
    <w:rsid w:val="106CD38D"/>
    <w:rsid w:val="10915989"/>
    <w:rsid w:val="10F5CC24"/>
    <w:rsid w:val="112C7197"/>
    <w:rsid w:val="128B777B"/>
    <w:rsid w:val="129EFF8B"/>
    <w:rsid w:val="12B2B532"/>
    <w:rsid w:val="12C8B234"/>
    <w:rsid w:val="13219891"/>
    <w:rsid w:val="132732E2"/>
    <w:rsid w:val="1432D82F"/>
    <w:rsid w:val="144EFE9B"/>
    <w:rsid w:val="14F06347"/>
    <w:rsid w:val="151A1C5E"/>
    <w:rsid w:val="169B1514"/>
    <w:rsid w:val="16A94C5C"/>
    <w:rsid w:val="174C29F3"/>
    <w:rsid w:val="1777933F"/>
    <w:rsid w:val="179160B2"/>
    <w:rsid w:val="17EBF097"/>
    <w:rsid w:val="18C045A4"/>
    <w:rsid w:val="19458837"/>
    <w:rsid w:val="1A157E61"/>
    <w:rsid w:val="1A7E0583"/>
    <w:rsid w:val="1AEDCD3D"/>
    <w:rsid w:val="1BF66C5C"/>
    <w:rsid w:val="1C4D8478"/>
    <w:rsid w:val="1CA043D5"/>
    <w:rsid w:val="1CD7C2CE"/>
    <w:rsid w:val="1D25F915"/>
    <w:rsid w:val="1D3305A9"/>
    <w:rsid w:val="1E008C09"/>
    <w:rsid w:val="1E6511AA"/>
    <w:rsid w:val="1F6D0061"/>
    <w:rsid w:val="1F794220"/>
    <w:rsid w:val="1F8AE961"/>
    <w:rsid w:val="202D5131"/>
    <w:rsid w:val="2150D8A2"/>
    <w:rsid w:val="21E6A51E"/>
    <w:rsid w:val="225A5520"/>
    <w:rsid w:val="238D5E07"/>
    <w:rsid w:val="23A4EB83"/>
    <w:rsid w:val="24634EA6"/>
    <w:rsid w:val="24E671F9"/>
    <w:rsid w:val="2584CA91"/>
    <w:rsid w:val="25A33D9A"/>
    <w:rsid w:val="25ED7056"/>
    <w:rsid w:val="2618EE85"/>
    <w:rsid w:val="265FDF68"/>
    <w:rsid w:val="26E6B93E"/>
    <w:rsid w:val="275F1EE2"/>
    <w:rsid w:val="28245739"/>
    <w:rsid w:val="288B01AF"/>
    <w:rsid w:val="28BCDA98"/>
    <w:rsid w:val="28BD5E34"/>
    <w:rsid w:val="28E7D965"/>
    <w:rsid w:val="28FC8971"/>
    <w:rsid w:val="29169525"/>
    <w:rsid w:val="291A2D14"/>
    <w:rsid w:val="29600022"/>
    <w:rsid w:val="29960B0A"/>
    <w:rsid w:val="29DA4AEC"/>
    <w:rsid w:val="2A837A11"/>
    <w:rsid w:val="2A872E73"/>
    <w:rsid w:val="2AC60CC6"/>
    <w:rsid w:val="2BEC8254"/>
    <w:rsid w:val="2CE8979C"/>
    <w:rsid w:val="2DCA7125"/>
    <w:rsid w:val="2DD050CD"/>
    <w:rsid w:val="2E18FE73"/>
    <w:rsid w:val="2E7A6CF1"/>
    <w:rsid w:val="2EDF571B"/>
    <w:rsid w:val="2F940FDD"/>
    <w:rsid w:val="2FA79CA7"/>
    <w:rsid w:val="2FB5BCA4"/>
    <w:rsid w:val="2FE83707"/>
    <w:rsid w:val="30071DD1"/>
    <w:rsid w:val="30318400"/>
    <w:rsid w:val="304AA9AD"/>
    <w:rsid w:val="30611BEE"/>
    <w:rsid w:val="30EE761A"/>
    <w:rsid w:val="30FCBC6A"/>
    <w:rsid w:val="3162F9D5"/>
    <w:rsid w:val="31F9BE19"/>
    <w:rsid w:val="323632D2"/>
    <w:rsid w:val="32779FF8"/>
    <w:rsid w:val="32F60EFC"/>
    <w:rsid w:val="3302899A"/>
    <w:rsid w:val="336F1E24"/>
    <w:rsid w:val="33FFD542"/>
    <w:rsid w:val="3448E903"/>
    <w:rsid w:val="34658355"/>
    <w:rsid w:val="34996AAD"/>
    <w:rsid w:val="3543A79C"/>
    <w:rsid w:val="358C5ACE"/>
    <w:rsid w:val="35C0E601"/>
    <w:rsid w:val="3664F8A0"/>
    <w:rsid w:val="36A595AB"/>
    <w:rsid w:val="36E432AA"/>
    <w:rsid w:val="36F9C58C"/>
    <w:rsid w:val="374BE9F2"/>
    <w:rsid w:val="37966E64"/>
    <w:rsid w:val="39D15CA6"/>
    <w:rsid w:val="3A32535D"/>
    <w:rsid w:val="3A34CE54"/>
    <w:rsid w:val="3A558138"/>
    <w:rsid w:val="3A80E4A9"/>
    <w:rsid w:val="3A81F9A2"/>
    <w:rsid w:val="3AB8A258"/>
    <w:rsid w:val="3B17C134"/>
    <w:rsid w:val="3BBDFDF6"/>
    <w:rsid w:val="3BD4A653"/>
    <w:rsid w:val="3BFB0243"/>
    <w:rsid w:val="3C19EBE7"/>
    <w:rsid w:val="3C3BBD79"/>
    <w:rsid w:val="3C50CAB0"/>
    <w:rsid w:val="3C90FA98"/>
    <w:rsid w:val="3CF8DCBF"/>
    <w:rsid w:val="3D1C6B3D"/>
    <w:rsid w:val="3D41926B"/>
    <w:rsid w:val="3DDFEC64"/>
    <w:rsid w:val="3E18F281"/>
    <w:rsid w:val="3E59E059"/>
    <w:rsid w:val="3FBE0C0C"/>
    <w:rsid w:val="405261EC"/>
    <w:rsid w:val="4068F322"/>
    <w:rsid w:val="41227CDA"/>
    <w:rsid w:val="4219E6CE"/>
    <w:rsid w:val="42B13268"/>
    <w:rsid w:val="436A111F"/>
    <w:rsid w:val="437DA878"/>
    <w:rsid w:val="439CB9CA"/>
    <w:rsid w:val="43E8AFE5"/>
    <w:rsid w:val="43EC2719"/>
    <w:rsid w:val="43FE30EF"/>
    <w:rsid w:val="440FE084"/>
    <w:rsid w:val="448DEF43"/>
    <w:rsid w:val="46213500"/>
    <w:rsid w:val="4674012D"/>
    <w:rsid w:val="468C1128"/>
    <w:rsid w:val="46A83184"/>
    <w:rsid w:val="4700C12B"/>
    <w:rsid w:val="4711592D"/>
    <w:rsid w:val="472B4F87"/>
    <w:rsid w:val="47C5167F"/>
    <w:rsid w:val="4837A199"/>
    <w:rsid w:val="4A37829C"/>
    <w:rsid w:val="4ABB97B8"/>
    <w:rsid w:val="4B3301FE"/>
    <w:rsid w:val="4B8C1040"/>
    <w:rsid w:val="4C2082E4"/>
    <w:rsid w:val="4C3440A3"/>
    <w:rsid w:val="4C71E1B3"/>
    <w:rsid w:val="4C7CC305"/>
    <w:rsid w:val="4CA14B80"/>
    <w:rsid w:val="4D098E4C"/>
    <w:rsid w:val="4E31A51F"/>
    <w:rsid w:val="4E54A8A5"/>
    <w:rsid w:val="4E664FFB"/>
    <w:rsid w:val="4F0E4EAB"/>
    <w:rsid w:val="4F29ADA7"/>
    <w:rsid w:val="4FE05597"/>
    <w:rsid w:val="501ECF70"/>
    <w:rsid w:val="50527C05"/>
    <w:rsid w:val="50752EA1"/>
    <w:rsid w:val="50C6CAAE"/>
    <w:rsid w:val="51210ECB"/>
    <w:rsid w:val="51B9DA33"/>
    <w:rsid w:val="52E3C7F4"/>
    <w:rsid w:val="532080AF"/>
    <w:rsid w:val="534EA098"/>
    <w:rsid w:val="5352F11A"/>
    <w:rsid w:val="53BD84AC"/>
    <w:rsid w:val="547CA507"/>
    <w:rsid w:val="548755B0"/>
    <w:rsid w:val="54E1E69F"/>
    <w:rsid w:val="55471385"/>
    <w:rsid w:val="567534BF"/>
    <w:rsid w:val="56C244C6"/>
    <w:rsid w:val="5708E41F"/>
    <w:rsid w:val="5714868D"/>
    <w:rsid w:val="57D78601"/>
    <w:rsid w:val="57DB687F"/>
    <w:rsid w:val="582CE5C0"/>
    <w:rsid w:val="58C8354D"/>
    <w:rsid w:val="592938D7"/>
    <w:rsid w:val="59389770"/>
    <w:rsid w:val="59780835"/>
    <w:rsid w:val="599442EE"/>
    <w:rsid w:val="59AE2ABC"/>
    <w:rsid w:val="59B5F9A1"/>
    <w:rsid w:val="5A1BAA5F"/>
    <w:rsid w:val="5A350877"/>
    <w:rsid w:val="5AB01013"/>
    <w:rsid w:val="5AB7821F"/>
    <w:rsid w:val="5B1F3560"/>
    <w:rsid w:val="5B8C6C9F"/>
    <w:rsid w:val="5BAA3457"/>
    <w:rsid w:val="5C2FB496"/>
    <w:rsid w:val="5CB5A5AA"/>
    <w:rsid w:val="5CD349CB"/>
    <w:rsid w:val="5D066E93"/>
    <w:rsid w:val="5D0CA7F4"/>
    <w:rsid w:val="5D1FCCE5"/>
    <w:rsid w:val="5D67009E"/>
    <w:rsid w:val="5DC73A5E"/>
    <w:rsid w:val="5DCBD8B2"/>
    <w:rsid w:val="5E57BE1C"/>
    <w:rsid w:val="5EF592B4"/>
    <w:rsid w:val="603EB4E2"/>
    <w:rsid w:val="6040BBCB"/>
    <w:rsid w:val="60F30233"/>
    <w:rsid w:val="60FD99D1"/>
    <w:rsid w:val="61C92A71"/>
    <w:rsid w:val="61CE7324"/>
    <w:rsid w:val="61D54E92"/>
    <w:rsid w:val="61EBC35F"/>
    <w:rsid w:val="6219ED98"/>
    <w:rsid w:val="6304ACAF"/>
    <w:rsid w:val="630D3759"/>
    <w:rsid w:val="63A94C84"/>
    <w:rsid w:val="645CC254"/>
    <w:rsid w:val="647EB350"/>
    <w:rsid w:val="6573FAB9"/>
    <w:rsid w:val="65F159F4"/>
    <w:rsid w:val="65F82D55"/>
    <w:rsid w:val="6612115D"/>
    <w:rsid w:val="6672FF5C"/>
    <w:rsid w:val="6676F31E"/>
    <w:rsid w:val="6748D861"/>
    <w:rsid w:val="68750522"/>
    <w:rsid w:val="68A73945"/>
    <w:rsid w:val="68C80956"/>
    <w:rsid w:val="6AB71244"/>
    <w:rsid w:val="6B9D3A77"/>
    <w:rsid w:val="6BCA9CCD"/>
    <w:rsid w:val="6BD76C3A"/>
    <w:rsid w:val="6C27A076"/>
    <w:rsid w:val="6C7D160B"/>
    <w:rsid w:val="6D44C26E"/>
    <w:rsid w:val="6D845534"/>
    <w:rsid w:val="6E13AF22"/>
    <w:rsid w:val="6E9D8C4A"/>
    <w:rsid w:val="6F316D7C"/>
    <w:rsid w:val="6F547257"/>
    <w:rsid w:val="7005615B"/>
    <w:rsid w:val="700D7D37"/>
    <w:rsid w:val="70E3B8AD"/>
    <w:rsid w:val="710ED826"/>
    <w:rsid w:val="71DE7804"/>
    <w:rsid w:val="71E90D73"/>
    <w:rsid w:val="7201D31B"/>
    <w:rsid w:val="724755EB"/>
    <w:rsid w:val="731026C5"/>
    <w:rsid w:val="7412AF94"/>
    <w:rsid w:val="74202FA1"/>
    <w:rsid w:val="74613BAE"/>
    <w:rsid w:val="754591F5"/>
    <w:rsid w:val="75A81387"/>
    <w:rsid w:val="75E1511F"/>
    <w:rsid w:val="763FCC60"/>
    <w:rsid w:val="771E3BEA"/>
    <w:rsid w:val="7777A7F1"/>
    <w:rsid w:val="77F7D941"/>
    <w:rsid w:val="7853B8B1"/>
    <w:rsid w:val="78576CF9"/>
    <w:rsid w:val="78ECDE6D"/>
    <w:rsid w:val="79083726"/>
    <w:rsid w:val="792B09CA"/>
    <w:rsid w:val="79D2E2E2"/>
    <w:rsid w:val="7A1C787E"/>
    <w:rsid w:val="7AA58662"/>
    <w:rsid w:val="7BB4060A"/>
    <w:rsid w:val="7C1E0990"/>
    <w:rsid w:val="7C48FEDA"/>
    <w:rsid w:val="7C67F90B"/>
    <w:rsid w:val="7CC64C7B"/>
    <w:rsid w:val="7CD3BD59"/>
    <w:rsid w:val="7CDBBF9F"/>
    <w:rsid w:val="7CF35572"/>
    <w:rsid w:val="7D0DEAE1"/>
    <w:rsid w:val="7D0FF898"/>
    <w:rsid w:val="7D847559"/>
    <w:rsid w:val="7EF1D045"/>
    <w:rsid w:val="7FA221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7CB3753"/>
  <w15:docId w15:val="{23C232D4-3D29-48C6-B671-4F5CA7C0A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A46EB5"/>
    <w:pPr>
      <w:keepNext/>
      <w:keepLines/>
      <w:numPr>
        <w:numId w:val="10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link w:val="Titre2Car"/>
    <w:autoRedefine/>
    <w:qFormat/>
    <w:rsid w:val="007352E5"/>
    <w:pPr>
      <w:keepNext/>
      <w:numPr>
        <w:ilvl w:val="1"/>
        <w:numId w:val="10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0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7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7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7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7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7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8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9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customStyle="1" w:styleId="paragraphe3">
    <w:name w:val="paragraphe3"/>
    <w:basedOn w:val="Normal"/>
    <w:rsid w:val="00893DE9"/>
    <w:pPr>
      <w:ind w:left="1758"/>
    </w:pPr>
    <w:rPr>
      <w:rFonts w:ascii="Arial" w:hAnsi="Arial"/>
      <w:sz w:val="22"/>
      <w:szCs w:val="22"/>
      <w:lang w:val="fr-FR" w:eastAsia="fr-FR"/>
    </w:rPr>
  </w:style>
  <w:style w:type="character" w:customStyle="1" w:styleId="Titre2Car">
    <w:name w:val="Titre 2 Car"/>
    <w:basedOn w:val="Policepardfaut"/>
    <w:link w:val="Titre2"/>
    <w:rsid w:val="007352E5"/>
    <w:rPr>
      <w:rFonts w:asciiTheme="majorHAnsi" w:hAnsiTheme="majorHAnsi" w:cs="Arial"/>
      <w:b/>
      <w:bCs/>
      <w:iCs/>
      <w:sz w:val="28"/>
      <w:szCs w:val="28"/>
    </w:rPr>
  </w:style>
  <w:style w:type="paragraph" w:styleId="NormalWeb">
    <w:name w:val="Normal (Web)"/>
    <w:basedOn w:val="Normal"/>
    <w:uiPriority w:val="99"/>
    <w:unhideWhenUsed/>
    <w:rsid w:val="002D2AFB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t52png\Downloads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ccc220-c6b9-4076-850d-f5e42563a57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692D16FABC7649A0E0051487714BFF" ma:contentTypeVersion="15" ma:contentTypeDescription="Crée un document." ma:contentTypeScope="" ma:versionID="c5371b27a1e41c7f41ddf6d9c10091df">
  <xsd:schema xmlns:xsd="http://www.w3.org/2001/XMLSchema" xmlns:xs="http://www.w3.org/2001/XMLSchema" xmlns:p="http://schemas.microsoft.com/office/2006/metadata/properties" xmlns:ns3="fcccc220-c6b9-4076-850d-f5e42563a571" xmlns:ns4="e7f151b8-51d7-4647-8ad5-935b9ffd0765" targetNamespace="http://schemas.microsoft.com/office/2006/metadata/properties" ma:root="true" ma:fieldsID="9191d78e8b3120411a092cddbe62150e" ns3:_="" ns4:_="">
    <xsd:import namespace="fcccc220-c6b9-4076-850d-f5e42563a571"/>
    <xsd:import namespace="e7f151b8-51d7-4647-8ad5-935b9ffd076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SystemTag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cc220-c6b9-4076-850d-f5e42563a571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151b8-51d7-4647-8ad5-935b9ffd07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8E7934-3F3A-4F32-A7D4-1B248DBE70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1FC95-92B5-446F-AE57-E4A44C8C450C}">
  <ds:schemaRefs>
    <ds:schemaRef ds:uri="http://schemas.microsoft.com/office/2006/metadata/properties"/>
    <ds:schemaRef ds:uri="http://schemas.microsoft.com/office/infopath/2007/PartnerControls"/>
    <ds:schemaRef ds:uri="fcccc220-c6b9-4076-850d-f5e42563a571"/>
  </ds:schemaRefs>
</ds:datastoreItem>
</file>

<file path=customXml/itemProps3.xml><?xml version="1.0" encoding="utf-8"?>
<ds:datastoreItem xmlns:ds="http://schemas.openxmlformats.org/officeDocument/2006/customXml" ds:itemID="{08A80167-EF45-4C71-A575-B670828880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cc220-c6b9-4076-850d-f5e42563a571"/>
    <ds:schemaRef ds:uri="e7f151b8-51d7-4647-8ad5-935b9ffd07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162</TotalTime>
  <Pages>13</Pages>
  <Words>2630</Words>
  <Characters>14465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Antoine Jean Fabre</dc:creator>
  <cp:keywords/>
  <cp:lastModifiedBy>Antoine Jean Fabre</cp:lastModifiedBy>
  <cp:revision>48</cp:revision>
  <cp:lastPrinted>2009-09-04T13:21:00Z</cp:lastPrinted>
  <dcterms:created xsi:type="dcterms:W3CDTF">2024-10-23T17:47:00Z</dcterms:created>
  <dcterms:modified xsi:type="dcterms:W3CDTF">2024-10-29T15:46:00Z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0x010100E8692D16FABC7649A0E0051487714BFF</vt:lpwstr>
  </property>
</Properties>
</file>